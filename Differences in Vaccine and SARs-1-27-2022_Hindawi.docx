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C1B8D" w14:textId="5BEDEFB1" w:rsidR="00D61486" w:rsidRPr="006453D9" w:rsidRDefault="00D61486" w:rsidP="00D61486">
      <w:pPr>
        <w:pStyle w:val="MDPI11articletype"/>
      </w:pPr>
      <w:r w:rsidRPr="006453D9">
        <w:t>Article</w:t>
      </w:r>
    </w:p>
    <w:p w14:paraId="5CF758CB" w14:textId="77777777" w:rsidR="00DA7068" w:rsidRDefault="000B0A69" w:rsidP="00DA7068">
      <w:pPr>
        <w:jc w:val="center"/>
        <w:rPr>
          <w:sz w:val="28"/>
          <w:szCs w:val="28"/>
        </w:rPr>
      </w:pPr>
      <w:r>
        <w:rPr>
          <w:sz w:val="28"/>
          <w:szCs w:val="28"/>
        </w:rPr>
        <w:t>Differences in Vaccine and SARS-CoV-2 Replication Derived</w:t>
      </w:r>
      <w:r w:rsidRPr="00B62519">
        <w:rPr>
          <w:sz w:val="28"/>
          <w:szCs w:val="28"/>
        </w:rPr>
        <w:t xml:space="preserve"> mRNA</w:t>
      </w:r>
      <w:r>
        <w:rPr>
          <w:sz w:val="28"/>
          <w:szCs w:val="28"/>
        </w:rPr>
        <w:t xml:space="preserve">: </w:t>
      </w:r>
    </w:p>
    <w:p w14:paraId="1D17F657" w14:textId="707BA096" w:rsidR="000B0A69" w:rsidRDefault="000B0A69" w:rsidP="00DA7068">
      <w:pPr>
        <w:jc w:val="center"/>
        <w:rPr>
          <w:sz w:val="28"/>
          <w:szCs w:val="28"/>
        </w:rPr>
      </w:pPr>
      <w:r>
        <w:rPr>
          <w:sz w:val="28"/>
          <w:szCs w:val="28"/>
        </w:rPr>
        <w:t>Implications for Cell Biology and Future Disease</w:t>
      </w:r>
    </w:p>
    <w:p w14:paraId="51CC89C3" w14:textId="77777777" w:rsidR="003D3C36" w:rsidRDefault="003D3C36" w:rsidP="00DA7068">
      <w:pPr>
        <w:jc w:val="center"/>
        <w:rPr>
          <w:sz w:val="28"/>
          <w:szCs w:val="28"/>
        </w:rPr>
      </w:pPr>
    </w:p>
    <w:p w14:paraId="426DD389" w14:textId="1EBDAEC5" w:rsidR="00F73316" w:rsidRDefault="000B0A69" w:rsidP="008E018E">
      <w:pPr>
        <w:pStyle w:val="MDPI13authornames"/>
        <w:jc w:val="center"/>
      </w:pPr>
      <w:r>
        <w:t>Kevin</w:t>
      </w:r>
      <w:r w:rsidR="00D61486" w:rsidRPr="00D945EC">
        <w:t xml:space="preserve"> </w:t>
      </w:r>
      <w:r>
        <w:t>McKernan</w:t>
      </w:r>
      <w:r w:rsidR="00D61486" w:rsidRPr="001F31D1">
        <w:rPr>
          <w:vertAlign w:val="superscript"/>
        </w:rPr>
        <w:t>1</w:t>
      </w:r>
      <w:r w:rsidRPr="00331633">
        <w:t>*</w:t>
      </w:r>
      <w:r w:rsidR="00D61486" w:rsidRPr="00D945EC">
        <w:t xml:space="preserve">, </w:t>
      </w:r>
      <w:r w:rsidRPr="000B0A69">
        <w:rPr>
          <w:sz w:val="21"/>
          <w:szCs w:val="21"/>
        </w:rPr>
        <w:t>Anthony M. Kyriakopoulos</w:t>
      </w:r>
      <w:r w:rsidR="00D61486" w:rsidRPr="000B0A69">
        <w:rPr>
          <w:sz w:val="15"/>
          <w:szCs w:val="18"/>
          <w:vertAlign w:val="superscript"/>
        </w:rPr>
        <w:t>2</w:t>
      </w:r>
      <w:r w:rsidR="00D61486" w:rsidRPr="000B0A69">
        <w:rPr>
          <w:sz w:val="15"/>
          <w:szCs w:val="18"/>
        </w:rPr>
        <w:t xml:space="preserve"> </w:t>
      </w:r>
      <w:r w:rsidR="00D61486" w:rsidRPr="00D945EC">
        <w:t xml:space="preserve">and </w:t>
      </w:r>
      <w:r w:rsidRPr="000B0A69">
        <w:rPr>
          <w:szCs w:val="20"/>
        </w:rPr>
        <w:t>Peter A. McCullough</w:t>
      </w:r>
      <w:r>
        <w:rPr>
          <w:sz w:val="15"/>
          <w:szCs w:val="18"/>
          <w:vertAlign w:val="superscript"/>
        </w:rPr>
        <w:t>3</w:t>
      </w:r>
      <w:r w:rsidR="00D61486" w:rsidRPr="001F31D1">
        <w:rPr>
          <w:vertAlign w:val="superscript"/>
        </w:rPr>
        <w:t>,</w:t>
      </w:r>
    </w:p>
    <w:p w14:paraId="3B5C716A" w14:textId="052D5C7F" w:rsidR="00D61486" w:rsidRPr="00D945EC" w:rsidRDefault="00947351" w:rsidP="00D61486">
      <w:pPr>
        <w:pStyle w:val="MDPI16affiliation"/>
      </w:pPr>
      <w:proofErr w:type="gramStart"/>
      <w:r w:rsidRPr="00947351">
        <w:rPr>
          <w:vertAlign w:val="superscript"/>
        </w:rPr>
        <w:t>1</w:t>
      </w:r>
      <w:r w:rsidR="00615615">
        <w:t xml:space="preserve">  </w:t>
      </w:r>
      <w:r w:rsidR="000B0A69" w:rsidRPr="000B0A69">
        <w:rPr>
          <w:szCs w:val="16"/>
        </w:rPr>
        <w:t>Medicinal</w:t>
      </w:r>
      <w:proofErr w:type="gramEnd"/>
      <w:r w:rsidR="000B0A69" w:rsidRPr="000B0A69">
        <w:rPr>
          <w:szCs w:val="16"/>
        </w:rPr>
        <w:t xml:space="preserve"> Genomics, Beverly Mass, USA</w:t>
      </w:r>
      <w:r w:rsidR="000B0A69">
        <w:rPr>
          <w:szCs w:val="16"/>
        </w:rPr>
        <w:t xml:space="preserve">; </w:t>
      </w:r>
      <w:r w:rsidR="000B0A69" w:rsidRPr="000B0A69">
        <w:rPr>
          <w:szCs w:val="16"/>
        </w:rPr>
        <w:t>Kevin.McKernan@medicinalgenomics.com</w:t>
      </w:r>
    </w:p>
    <w:p w14:paraId="6477CFF0" w14:textId="110DD2D1" w:rsidR="00D61486" w:rsidRPr="00615615" w:rsidRDefault="00615615" w:rsidP="00615615">
      <w:pPr>
        <w:ind w:left="1530"/>
        <w:jc w:val="center"/>
        <w:rPr>
          <w:rFonts w:ascii="Palatino Linotype" w:hAnsi="Palatino Linotype"/>
        </w:rPr>
      </w:pPr>
      <w:r>
        <w:rPr>
          <w:rFonts w:ascii="Palatino Linotype" w:hAnsi="Palatino Linotype"/>
          <w:sz w:val="16"/>
          <w:szCs w:val="16"/>
          <w:vertAlign w:val="superscript"/>
        </w:rPr>
        <w:t xml:space="preserve">        </w:t>
      </w:r>
      <w:proofErr w:type="gramStart"/>
      <w:r w:rsidR="00D61486" w:rsidRPr="00615615">
        <w:rPr>
          <w:rFonts w:ascii="Palatino Linotype" w:hAnsi="Palatino Linotype"/>
          <w:sz w:val="16"/>
          <w:szCs w:val="16"/>
          <w:vertAlign w:val="superscript"/>
        </w:rPr>
        <w:t>2</w:t>
      </w:r>
      <w:r w:rsidR="003D3C36" w:rsidRPr="00615615">
        <w:rPr>
          <w:rFonts w:ascii="Palatino Linotype" w:hAnsi="Palatino Linotype"/>
          <w:sz w:val="21"/>
          <w:szCs w:val="21"/>
        </w:rPr>
        <w:t xml:space="preserve"> </w:t>
      </w:r>
      <w:r>
        <w:rPr>
          <w:rFonts w:ascii="Palatino Linotype" w:hAnsi="Palatino Linotype"/>
          <w:sz w:val="21"/>
          <w:szCs w:val="21"/>
        </w:rPr>
        <w:t xml:space="preserve"> </w:t>
      </w:r>
      <w:proofErr w:type="spellStart"/>
      <w:r w:rsidR="000B0A69" w:rsidRPr="00615615">
        <w:rPr>
          <w:rFonts w:ascii="Palatino Linotype" w:hAnsi="Palatino Linotype"/>
          <w:sz w:val="16"/>
          <w:szCs w:val="16"/>
        </w:rPr>
        <w:t>Nasco</w:t>
      </w:r>
      <w:proofErr w:type="spellEnd"/>
      <w:proofErr w:type="gramEnd"/>
      <w:r w:rsidR="000B0A69" w:rsidRPr="00615615">
        <w:rPr>
          <w:rFonts w:ascii="Palatino Linotype" w:hAnsi="Palatino Linotype"/>
          <w:sz w:val="16"/>
          <w:szCs w:val="16"/>
        </w:rPr>
        <w:t xml:space="preserve"> A.D. Biotechnology Laboratory, 11 </w:t>
      </w:r>
      <w:proofErr w:type="spellStart"/>
      <w:r w:rsidR="000B0A69" w:rsidRPr="00615615">
        <w:rPr>
          <w:rFonts w:ascii="Palatino Linotype" w:hAnsi="Palatino Linotype"/>
          <w:sz w:val="16"/>
          <w:szCs w:val="16"/>
        </w:rPr>
        <w:t>Sacthouri</w:t>
      </w:r>
      <w:proofErr w:type="spellEnd"/>
      <w:r w:rsidR="000B0A69" w:rsidRPr="00615615">
        <w:rPr>
          <w:rFonts w:ascii="Palatino Linotype" w:hAnsi="Palatino Linotype"/>
          <w:sz w:val="16"/>
          <w:szCs w:val="16"/>
        </w:rPr>
        <w:t xml:space="preserve"> Str. 18536 Piraeus, Greece</w:t>
      </w:r>
      <w:r w:rsidR="003D3C36" w:rsidRPr="00615615">
        <w:rPr>
          <w:rFonts w:ascii="Palatino Linotype" w:hAnsi="Palatino Linotype"/>
          <w:sz w:val="16"/>
          <w:szCs w:val="8"/>
        </w:rPr>
        <w:t>;</w:t>
      </w:r>
      <w:r w:rsidR="003D3C36" w:rsidRPr="00615615">
        <w:rPr>
          <w:rFonts w:ascii="Palatino Linotype" w:hAnsi="Palatino Linotype"/>
          <w:szCs w:val="16"/>
        </w:rPr>
        <w:t xml:space="preserve"> </w:t>
      </w:r>
      <w:hyperlink r:id="rId8" w:tgtFrame="_blank" w:history="1">
        <w:r w:rsidRPr="00615615">
          <w:rPr>
            <w:rStyle w:val="Hyperlink"/>
            <w:rFonts w:ascii="Palatino Linotype" w:hAnsi="Palatino Linotype" w:cs="Arial"/>
            <w:color w:val="000000" w:themeColor="text1"/>
            <w:sz w:val="16"/>
            <w:szCs w:val="16"/>
            <w:u w:val="none"/>
            <w:shd w:val="clear" w:color="auto" w:fill="FFFFFF"/>
          </w:rPr>
          <w:t>rnd@nascoad.com</w:t>
        </w:r>
      </w:hyperlink>
    </w:p>
    <w:p w14:paraId="6D442302" w14:textId="2BD92855" w:rsidR="003D3C36" w:rsidRDefault="003D3C36" w:rsidP="003D3C36">
      <w:pPr>
        <w:ind w:left="2040" w:firstLine="510"/>
      </w:pPr>
      <w:r>
        <w:rPr>
          <w:rFonts w:ascii="Palatino Linotype" w:hAnsi="Palatino Linotype"/>
          <w:sz w:val="16"/>
          <w:szCs w:val="16"/>
          <w:vertAlign w:val="superscript"/>
        </w:rPr>
        <w:t xml:space="preserve"> </w:t>
      </w:r>
      <w:r w:rsidR="000B0A69" w:rsidRPr="003D3C36">
        <w:rPr>
          <w:rFonts w:ascii="Palatino Linotype" w:hAnsi="Palatino Linotype"/>
          <w:sz w:val="16"/>
          <w:szCs w:val="16"/>
          <w:vertAlign w:val="superscript"/>
        </w:rPr>
        <w:t>3</w:t>
      </w:r>
      <w:r>
        <w:rPr>
          <w:rFonts w:ascii="Palatino Linotype" w:hAnsi="Palatino Linotype"/>
          <w:sz w:val="16"/>
          <w:szCs w:val="16"/>
          <w:vertAlign w:val="superscript"/>
        </w:rPr>
        <w:t xml:space="preserve">.  </w:t>
      </w:r>
      <w:r>
        <w:rPr>
          <w:sz w:val="16"/>
          <w:szCs w:val="16"/>
        </w:rPr>
        <w:t xml:space="preserve"> </w:t>
      </w:r>
      <w:r w:rsidRPr="00615615">
        <w:rPr>
          <w:rFonts w:ascii="Palatino Linotype" w:hAnsi="Palatino Linotype"/>
          <w:sz w:val="16"/>
          <w:szCs w:val="16"/>
        </w:rPr>
        <w:t>Tr</w:t>
      </w:r>
      <w:r w:rsidR="000B0A69" w:rsidRPr="00615615">
        <w:rPr>
          <w:rFonts w:ascii="Palatino Linotype" w:hAnsi="Palatino Linotype"/>
          <w:sz w:val="16"/>
          <w:szCs w:val="16"/>
        </w:rPr>
        <w:t>uth for Health Foundation, Tucson, AZ, USA</w:t>
      </w:r>
      <w:r w:rsidRPr="00615615">
        <w:rPr>
          <w:rFonts w:ascii="Palatino Linotype" w:hAnsi="Palatino Linotype"/>
          <w:sz w:val="16"/>
          <w:szCs w:val="8"/>
        </w:rPr>
        <w:t>;</w:t>
      </w:r>
      <w:r w:rsidRPr="00615615">
        <w:rPr>
          <w:rFonts w:ascii="Palatino Linotype" w:hAnsi="Palatino Linotype"/>
          <w:szCs w:val="16"/>
        </w:rPr>
        <w:t xml:space="preserve"> </w:t>
      </w:r>
      <w:hyperlink r:id="rId9" w:tgtFrame="_blank" w:history="1">
        <w:r w:rsidRPr="00615615">
          <w:rPr>
            <w:rStyle w:val="Hyperlink"/>
            <w:rFonts w:ascii="Palatino Linotype" w:hAnsi="Palatino Linotype"/>
            <w:color w:val="000000" w:themeColor="text1"/>
            <w:sz w:val="16"/>
            <w:szCs w:val="16"/>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peteramccullough@gmail.com</w:t>
        </w:r>
      </w:hyperlink>
    </w:p>
    <w:p w14:paraId="115D8FC4" w14:textId="6A0005BA" w:rsidR="000B0A69" w:rsidRPr="00D945EC" w:rsidRDefault="000B0A69" w:rsidP="000B0A69">
      <w:pPr>
        <w:pStyle w:val="MDPI16affiliation"/>
      </w:pPr>
    </w:p>
    <w:p w14:paraId="6371219F" w14:textId="0121AF10" w:rsidR="00D61486" w:rsidRPr="00550626" w:rsidRDefault="00D61486" w:rsidP="00D61486">
      <w:pPr>
        <w:pStyle w:val="MDPI16affiliation"/>
      </w:pPr>
      <w:r w:rsidRPr="00AA495C">
        <w:rPr>
          <w:b/>
        </w:rPr>
        <w:t>*</w:t>
      </w:r>
      <w:r w:rsidRPr="00D945EC">
        <w:tab/>
        <w:t xml:space="preserve">Correspondence: </w:t>
      </w:r>
      <w:hyperlink r:id="rId10" w:history="1">
        <w:r w:rsidR="00C959BD" w:rsidRPr="00D51809">
          <w:rPr>
            <w:rStyle w:val="Hyperlink"/>
          </w:rPr>
          <w:t>kevin.mckernan@medicinalgenomics.com</w:t>
        </w:r>
      </w:hyperlink>
      <w:r w:rsidR="00C959BD">
        <w:t xml:space="preserve"> </w:t>
      </w:r>
    </w:p>
    <w:p w14:paraId="2707EBCF" w14:textId="759C743E" w:rsidR="00DA7068" w:rsidRDefault="00D61486" w:rsidP="00DA7068">
      <w:pPr>
        <w:pStyle w:val="MDPI17abstract"/>
      </w:pPr>
      <w:r w:rsidRPr="00550626">
        <w:rPr>
          <w:b/>
          <w:szCs w:val="18"/>
        </w:rPr>
        <w:t xml:space="preserve">Abstract: </w:t>
      </w:r>
      <w:r w:rsidR="00DA7068" w:rsidRPr="00C35DAA">
        <w:t xml:space="preserve">Codon optimization </w:t>
      </w:r>
      <w:r w:rsidR="00DA7068">
        <w:t xml:space="preserve">describes the process </w:t>
      </w:r>
      <w:r w:rsidR="00DA7068" w:rsidRPr="00C35DAA">
        <w:t>used to increase protein production</w:t>
      </w:r>
      <w:r w:rsidR="00DA7068">
        <w:t xml:space="preserve"> by use of alternative but synonymous codon changes. In </w:t>
      </w:r>
      <w:r w:rsidR="00DA7068" w:rsidRPr="00C35DAA">
        <w:t xml:space="preserve">SARS-CoV-2 mRNA vaccines </w:t>
      </w:r>
      <w:r w:rsidR="00DA7068">
        <w:t xml:space="preserve">codon optimizations </w:t>
      </w:r>
      <w:r w:rsidR="00DA7068" w:rsidRPr="00C35DAA">
        <w:t xml:space="preserve">can result </w:t>
      </w:r>
      <w:r w:rsidR="00DA7068">
        <w:t>in</w:t>
      </w:r>
      <w:r w:rsidR="00DA7068" w:rsidRPr="00C35DAA">
        <w:t xml:space="preserve"> differential secondary conformations that inevitably affect </w:t>
      </w:r>
      <w:r w:rsidR="00DA7068">
        <w:t xml:space="preserve">a </w:t>
      </w:r>
      <w:r w:rsidR="00DA7068" w:rsidRPr="00C35DAA">
        <w:t xml:space="preserve">protein’s function with </w:t>
      </w:r>
      <w:r w:rsidR="00DA7068">
        <w:t xml:space="preserve">significant </w:t>
      </w:r>
      <w:r w:rsidR="00DA7068" w:rsidRPr="00C35DAA">
        <w:t xml:space="preserve">consequences to </w:t>
      </w:r>
      <w:r w:rsidR="00DA7068">
        <w:t xml:space="preserve">the </w:t>
      </w:r>
      <w:r w:rsidR="00DA7068" w:rsidRPr="00C35DAA">
        <w:t xml:space="preserve">cell. </w:t>
      </w:r>
      <w:r w:rsidR="00DA7068">
        <w:t>Importantly, w</w:t>
      </w:r>
      <w:r w:rsidR="00DA7068" w:rsidRPr="00C35DAA">
        <w:t xml:space="preserve">hen codon optimization </w:t>
      </w:r>
      <w:r w:rsidR="00DA7068">
        <w:t xml:space="preserve">increases the </w:t>
      </w:r>
      <w:r w:rsidR="00DA7068" w:rsidRPr="00C35DAA">
        <w:t>GC content</w:t>
      </w:r>
      <w:r w:rsidR="00DA7068">
        <w:t xml:space="preserve"> </w:t>
      </w:r>
      <w:r w:rsidR="00DA7068" w:rsidRPr="00C35DAA">
        <w:t>of synthetic mRNAs</w:t>
      </w:r>
      <w:r w:rsidR="00DA7068">
        <w:t xml:space="preserve">, there can be an inevitable </w:t>
      </w:r>
      <w:r w:rsidR="00DA7068" w:rsidRPr="00C35DAA">
        <w:t>enrichment of G-quartet</w:t>
      </w:r>
      <w:r w:rsidR="00DA7068">
        <w:t>s which</w:t>
      </w:r>
      <w:r w:rsidR="00DA7068" w:rsidRPr="00C35DAA">
        <w:t xml:space="preserve"> potentially form G-quadruplex structures</w:t>
      </w:r>
      <w:r w:rsidR="00DA7068">
        <w:t>.</w:t>
      </w:r>
      <w:r w:rsidR="00DA7068" w:rsidRPr="00C35DAA">
        <w:t xml:space="preserve"> </w:t>
      </w:r>
      <w:r w:rsidR="00DA7068">
        <w:t>The</w:t>
      </w:r>
      <w:r w:rsidR="00DA7068" w:rsidRPr="00C7687D">
        <w:rPr>
          <w:lang w:val="en-GB"/>
        </w:rPr>
        <w:t xml:space="preserve"> </w:t>
      </w:r>
      <w:r w:rsidR="00DA7068">
        <w:rPr>
          <w:lang w:val="en-GB"/>
        </w:rPr>
        <w:t>emerging</w:t>
      </w:r>
      <w:r w:rsidR="00DA7068">
        <w:t xml:space="preserve"> G-quadruplexes are favorable binding sites of RNA binding proteins like helicases that inevitably affect</w:t>
      </w:r>
      <w:r w:rsidR="00DA7068" w:rsidRPr="00C35DAA">
        <w:t xml:space="preserve"> epigenetic reprogramming of the cell </w:t>
      </w:r>
      <w:r w:rsidR="00DA7068">
        <w:t xml:space="preserve">by altering transcription, </w:t>
      </w:r>
      <w:proofErr w:type="gramStart"/>
      <w:r w:rsidR="00DA7068">
        <w:t>translation</w:t>
      </w:r>
      <w:proofErr w:type="gramEnd"/>
      <w:r w:rsidR="00DA7068">
        <w:t xml:space="preserve"> and replication. </w:t>
      </w:r>
      <w:r w:rsidR="00DA7068" w:rsidRPr="00C35DAA">
        <w:t>In this study</w:t>
      </w:r>
      <w:r w:rsidR="00DA7068">
        <w:t>,</w:t>
      </w:r>
      <w:r w:rsidR="00DA7068" w:rsidRPr="00C35DAA">
        <w:t xml:space="preserve"> we perform</w:t>
      </w:r>
      <w:r w:rsidR="00DA7068">
        <w:t>ed</w:t>
      </w:r>
      <w:r w:rsidR="00DA7068" w:rsidRPr="00C35DAA">
        <w:t xml:space="preserve"> a </w:t>
      </w:r>
      <w:proofErr w:type="spellStart"/>
      <w:r w:rsidR="00DA7068" w:rsidRPr="00C35DAA">
        <w:t>RNAfold</w:t>
      </w:r>
      <w:proofErr w:type="spellEnd"/>
      <w:r w:rsidR="00DA7068" w:rsidRPr="00C35DAA">
        <w:t xml:space="preserve"> analysis to investigate </w:t>
      </w:r>
      <w:r w:rsidR="00DA7068">
        <w:t xml:space="preserve">alterations in </w:t>
      </w:r>
      <w:r w:rsidR="00DA7068" w:rsidRPr="00C35DAA">
        <w:t xml:space="preserve">secondary structures of mRNAs in SARS-CoV-2 vaccines due to codon optimization. </w:t>
      </w:r>
      <w:r w:rsidR="00DA7068">
        <w:t xml:space="preserve">We show a </w:t>
      </w:r>
      <w:r w:rsidR="00DA7068" w:rsidRPr="00C35DAA">
        <w:t xml:space="preserve">significant increase in </w:t>
      </w:r>
      <w:r w:rsidR="00DA7068">
        <w:t xml:space="preserve">the </w:t>
      </w:r>
      <w:r w:rsidR="00DA7068" w:rsidRPr="00C35DAA">
        <w:t xml:space="preserve">GC content of mRNAs in vaccines as compared to native SARS-CoV-2 </w:t>
      </w:r>
      <w:r w:rsidR="00DA7068">
        <w:t xml:space="preserve">RNA </w:t>
      </w:r>
      <w:r w:rsidR="00DA7068" w:rsidRPr="00C35DAA">
        <w:t xml:space="preserve">sequences encoding the spike protein.  </w:t>
      </w:r>
      <w:r w:rsidR="00DA7068">
        <w:t xml:space="preserve">As the </w:t>
      </w:r>
      <w:r w:rsidR="00DA7068" w:rsidRPr="00C35DAA">
        <w:t>GC enrichment</w:t>
      </w:r>
      <w:r w:rsidR="00DA7068">
        <w:t xml:space="preserve"> leads to more G-quadruplex structure formations, these may contribute to</w:t>
      </w:r>
      <w:r w:rsidR="00DA7068" w:rsidRPr="00C35DAA">
        <w:t xml:space="preserve"> </w:t>
      </w:r>
      <w:r w:rsidR="00DA7068">
        <w:t xml:space="preserve">potential pathological processes initiated by SARS-CoV-2 </w:t>
      </w:r>
      <w:r w:rsidR="00615615">
        <w:t>genetic</w:t>
      </w:r>
      <w:r w:rsidR="00DA7068">
        <w:t xml:space="preserve"> vaccination.</w:t>
      </w:r>
    </w:p>
    <w:p w14:paraId="2468442F" w14:textId="4699761F" w:rsidR="00D61486" w:rsidRPr="00550626" w:rsidRDefault="00D61486" w:rsidP="00DA7068">
      <w:pPr>
        <w:pStyle w:val="MDPI17abstract"/>
        <w:rPr>
          <w:szCs w:val="18"/>
        </w:rPr>
      </w:pPr>
      <w:r w:rsidRPr="00550626">
        <w:rPr>
          <w:b/>
          <w:szCs w:val="18"/>
        </w:rPr>
        <w:t xml:space="preserve">Keywords: </w:t>
      </w:r>
      <w:r w:rsidR="00DA7068">
        <w:rPr>
          <w:szCs w:val="18"/>
        </w:rPr>
        <w:t>SARs-CoV-2</w:t>
      </w:r>
      <w:r w:rsidRPr="00D945EC">
        <w:rPr>
          <w:szCs w:val="18"/>
        </w:rPr>
        <w:t xml:space="preserve">; </w:t>
      </w:r>
      <w:r w:rsidR="00DA7068">
        <w:rPr>
          <w:szCs w:val="18"/>
        </w:rPr>
        <w:t>BNT162b2</w:t>
      </w:r>
      <w:r w:rsidRPr="00D945EC">
        <w:rPr>
          <w:szCs w:val="18"/>
        </w:rPr>
        <w:t xml:space="preserve">; </w:t>
      </w:r>
      <w:r w:rsidR="00DA7068">
        <w:rPr>
          <w:szCs w:val="18"/>
        </w:rPr>
        <w:t>mRNA-1273, quadruplex-G, codon optimization, SEB, translation error.</w:t>
      </w:r>
    </w:p>
    <w:p w14:paraId="4F0C87D4" w14:textId="77777777" w:rsidR="00D61486" w:rsidRPr="00550626" w:rsidRDefault="00D61486" w:rsidP="00D61486">
      <w:pPr>
        <w:pStyle w:val="MDPI19line"/>
      </w:pPr>
    </w:p>
    <w:p w14:paraId="56237B9B" w14:textId="77777777" w:rsidR="00D61486" w:rsidRDefault="00D61486" w:rsidP="00D61486">
      <w:pPr>
        <w:pStyle w:val="MDPI21heading1"/>
        <w:rPr>
          <w:lang w:eastAsia="zh-CN"/>
        </w:rPr>
      </w:pPr>
      <w:r w:rsidRPr="007F2582">
        <w:rPr>
          <w:lang w:eastAsia="zh-CN"/>
        </w:rPr>
        <w:t>1. Introduction</w:t>
      </w:r>
    </w:p>
    <w:p w14:paraId="3763C8E1" w14:textId="77777777" w:rsidR="00613E6C" w:rsidRPr="006A4BFB" w:rsidRDefault="00613E6C" w:rsidP="00781A5F">
      <w:pPr>
        <w:ind w:left="2550"/>
        <w:rPr>
          <w:rFonts w:ascii="Palatino Linotype" w:hAnsi="Palatino Linotype"/>
          <w:b/>
          <w:bCs/>
          <w:sz w:val="20"/>
          <w:szCs w:val="20"/>
        </w:rPr>
      </w:pPr>
      <w:r w:rsidRPr="006A4BFB">
        <w:rPr>
          <w:rFonts w:ascii="Palatino Linotype" w:hAnsi="Palatino Linotype"/>
          <w:color w:val="000000"/>
          <w:sz w:val="20"/>
          <w:szCs w:val="20"/>
        </w:rPr>
        <w:t>The simplification of scientific jargon in the realm of public health can lead to the construction of a false consensus. One such over-simplification exists in our discussions surrounding the expression of SARs-CoV-2 spike protein in mRNA vaccines. This spike protein is often referred to as being bio-equivalent to the naturally expressed spike protein in SARs-CoV-2. Accordingly, it is suggested that this "may” constitute a safer immunological exposure as the rest of the genes responsible for replication of the virus are omitted. This often leads one to assume that the pathologies that arise from vaccine expressed spike protein should be a subset of those you might experience with the full-length live virus. The mRNA vaccines have the benefit of being a non-replication competent immune exposure, but are the spike proteins truly equivalent?</w:t>
      </w:r>
    </w:p>
    <w:p w14:paraId="0A1E2E44" w14:textId="1A0C5F4E" w:rsidR="00613E6C" w:rsidRDefault="00613E6C" w:rsidP="00781A5F">
      <w:pPr>
        <w:pStyle w:val="NormalWeb"/>
        <w:spacing w:line="240" w:lineRule="auto"/>
        <w:ind w:left="2550"/>
      </w:pPr>
      <w:r w:rsidRPr="00C35DAA">
        <w:t xml:space="preserve">In this </w:t>
      </w:r>
      <w:r>
        <w:t>line</w:t>
      </w:r>
      <w:r w:rsidRPr="00C35DAA">
        <w:t xml:space="preserve"> of questioning, </w:t>
      </w:r>
      <w:r>
        <w:t xml:space="preserve">one must ask what is the purpose for codon optimizing a viral mRNA that is already adapted to its host? This does not come risk free. The potential dangers of </w:t>
      </w:r>
      <w:r w:rsidRPr="00C35DAA">
        <w:t>codon optimization ha</w:t>
      </w:r>
      <w:r>
        <w:t>ve</w:t>
      </w:r>
      <w:r w:rsidRPr="00C35DAA">
        <w:t xml:space="preserve"> been</w:t>
      </w:r>
      <w:r>
        <w:t xml:space="preserve"> raised</w:t>
      </w:r>
      <w:r w:rsidRPr="00C35DAA">
        <w:t xml:space="preserve"> for </w:t>
      </w:r>
      <w:r w:rsidRPr="00C35DAA">
        <w:rPr>
          <w:i/>
          <w:iCs/>
        </w:rPr>
        <w:t>in</w:t>
      </w:r>
      <w:r w:rsidRPr="00C35DAA">
        <w:t xml:space="preserve"> </w:t>
      </w:r>
      <w:r w:rsidRPr="00C35DAA">
        <w:rPr>
          <w:i/>
          <w:iCs/>
        </w:rPr>
        <w:t>vivo</w:t>
      </w:r>
      <w:r w:rsidRPr="00C35DAA">
        <w:t xml:space="preserve"> applications</w:t>
      </w:r>
      <w:r>
        <w:t xml:space="preserve"> </w:t>
      </w:r>
      <w:r>
        <w:fldChar w:fldCharType="begin"/>
      </w:r>
      <w:r w:rsidR="00781A5F">
        <w:instrText xml:space="preserve"> ADDIN EN.CITE &lt;EndNote&gt;&lt;Cite&gt;&lt;Author&gt;Sauna&lt;/Author&gt;&lt;Year&gt;2011&lt;/Year&gt;&lt;RecNum&gt;753&lt;/RecNum&gt;&lt;DisplayText&gt;&lt;style size="10"&gt;[1]&lt;/style&gt;&lt;/DisplayText&gt;&lt;record&gt;&lt;rec-number&gt;753&lt;/rec-number&gt;&lt;foreign-keys&gt;&lt;key app="EN" db-id="rffeasvxn5fdtpesr99vzsdk0wzapfta9zev" timestamp="1636567121"&gt;753&lt;/key&gt;&lt;/foreign-keys&gt;&lt;ref-type name="Journal Article"&gt;17&lt;/ref-type&gt;&lt;contributors&gt;&lt;authors&gt;&lt;author&gt;Sauna, Z. E.&lt;/author&gt;&lt;author&gt;Kimchi-Sarfaty, C.&lt;/author&gt;&lt;/authors&gt;&lt;/contributors&gt;&lt;auth-address&gt;Laboratory of Hemostasis, Division of Hematology, Center for Biologics Evaluation and Research, Food and Drug Administration, 29 Lincoln Drive, Bethesda, Maryland 20892, USA. zuben.sauna@fda.hhs.gov&lt;/auth-address&gt;&lt;titles&gt;&lt;title&gt;Understanding the contribution of synonymous mutations to human disease&lt;/title&gt;&lt;secondary-title&gt;Nat Rev Genet&lt;/secondary-title&gt;&lt;/titles&gt;&lt;periodical&gt;&lt;full-title&gt;Nat Rev Genet&lt;/full-title&gt;&lt;/periodical&gt;&lt;pages&gt;683-91&lt;/pages&gt;&lt;volume&gt;12&lt;/volume&gt;&lt;number&gt;10&lt;/number&gt;&lt;edition&gt;2011/09/01&lt;/edition&gt;&lt;keywords&gt;&lt;keyword&gt;Animals&lt;/keyword&gt;&lt;keyword&gt;Comprehension&lt;/keyword&gt;&lt;keyword&gt;Disease/*genetics&lt;/keyword&gt;&lt;keyword&gt;Genetic Predisposition to Disease&lt;/keyword&gt;&lt;keyword&gt;Humans&lt;/keyword&gt;&lt;keyword&gt;Models, Biological&lt;/keyword&gt;&lt;keyword&gt;Pharmacogenetics/trends&lt;/keyword&gt;&lt;keyword&gt;Point Mutation/*physiology&lt;/keyword&gt;&lt;keyword&gt;RNA Processing, Post-Transcriptional/genetics&lt;/keyword&gt;&lt;/keywords&gt;&lt;dates&gt;&lt;year&gt;2011&lt;/year&gt;&lt;pub-dates&gt;&lt;date&gt;Aug 31&lt;/date&gt;&lt;/pub-dates&gt;&lt;/dates&gt;&lt;isbn&gt;1471-0064 (Electronic)&amp;#xD;1471-0056 (Linking)&lt;/isbn&gt;&lt;accession-num&gt;21878961&lt;/accession-num&gt;&lt;urls&gt;&lt;related-urls&gt;&lt;url&gt;https://www.ncbi.nlm.nih.gov/pubmed/21878961&lt;/url&gt;&lt;/related-urls&gt;&lt;/urls&gt;&lt;electronic-resource-num&gt;10.1038/nrg3051&lt;/electronic-resource-num&gt;&lt;/record&gt;&lt;/Cite&gt;&lt;/EndNote&gt;</w:instrText>
      </w:r>
      <w:r>
        <w:fldChar w:fldCharType="separate"/>
      </w:r>
      <w:r w:rsidR="00781A5F">
        <w:t>[1]</w:t>
      </w:r>
      <w:r>
        <w:fldChar w:fldCharType="end"/>
      </w:r>
      <w:r>
        <w:t>. Even s</w:t>
      </w:r>
      <w:r w:rsidRPr="00C35DAA">
        <w:t>ynonymous codon changes incorporated in</w:t>
      </w:r>
      <w:r>
        <w:t xml:space="preserve">to mRNA vaccines </w:t>
      </w:r>
      <w:r w:rsidRPr="00C35DAA">
        <w:t>can alter the expected encoded protein conformation</w:t>
      </w:r>
      <w:r>
        <w:t xml:space="preserve"> as the translation speed and efficiency can result in different protein folding.</w:t>
      </w:r>
      <w:r w:rsidRPr="00C35DAA">
        <w:t xml:space="preserve"> </w:t>
      </w:r>
      <w:r>
        <w:t>Despite identical amino acids, the altered conformation can</w:t>
      </w:r>
      <w:r w:rsidRPr="00C35DAA">
        <w:t xml:space="preserve"> function </w:t>
      </w:r>
      <w:r w:rsidRPr="00C35DAA">
        <w:lastRenderedPageBreak/>
        <w:t>differently as compared to synonymous codon re</w:t>
      </w:r>
      <w:r>
        <w:t>placements</w:t>
      </w:r>
      <w:r w:rsidRPr="00C35DAA">
        <w:t xml:space="preserve"> of native mRNAs that have been put in place under the selective pressure of evolution</w:t>
      </w:r>
      <w:r>
        <w:t xml:space="preserve"> of parasite-host adaptation</w:t>
      </w:r>
      <w:r w:rsidRPr="00C35DAA">
        <w:t xml:space="preserve">. </w:t>
      </w:r>
      <w:r>
        <w:t>C</w:t>
      </w:r>
      <w:r w:rsidRPr="00C35DAA">
        <w:t>odon optimization strategies for the development of mRNA</w:t>
      </w:r>
      <w:r>
        <w:t xml:space="preserve"> vaccines </w:t>
      </w:r>
      <w:r w:rsidRPr="00C35DAA">
        <w:t xml:space="preserve">can result </w:t>
      </w:r>
      <w:r>
        <w:t>in</w:t>
      </w:r>
      <w:r w:rsidRPr="00C35DAA">
        <w:t xml:space="preserve"> immune de-regularities, affect epi</w:t>
      </w:r>
      <w:r>
        <w:t>-</w:t>
      </w:r>
      <w:r w:rsidRPr="00C35DAA">
        <w:t>transcriptomic regulation, and can lead to disease progression</w:t>
      </w:r>
      <w:r>
        <w:t xml:space="preserve"> </w:t>
      </w:r>
      <w:r>
        <w:fldChar w:fldCharType="begin">
          <w:fldData xml:space="preserve">PEVuZE5vdGU+PENpdGU+PEF1dGhvcj5TYXVuYTwvQXV0aG9yPjxZZWFyPjIwMTE8L1llYXI+PFJl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</w:fldData>
        </w:fldChar>
      </w:r>
      <w:r w:rsidR="00781A5F">
        <w:instrText xml:space="preserve"> ADDIN EN.CITE </w:instrText>
      </w:r>
      <w:r w:rsidR="00781A5F">
        <w:fldChar w:fldCharType="begin">
          <w:fldData xml:space="preserve">PEVuZE5vdGU+PENpdGU+PEF1dGhvcj5TYXVuYTwvQXV0aG9yPjxZZWFyPjIwMTE8L1llYXI+PFJl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</w:fldData>
        </w:fldChar>
      </w:r>
      <w:r w:rsidR="00781A5F">
        <w:instrText xml:space="preserve"> ADDIN EN.CITE.DATA </w:instrText>
      </w:r>
      <w:r w:rsidR="00781A5F">
        <w:fldChar w:fldCharType="end"/>
      </w:r>
      <w:r>
        <w:fldChar w:fldCharType="separate"/>
      </w:r>
      <w:r w:rsidR="00781A5F">
        <w:t>[1,2]</w:t>
      </w:r>
      <w:r>
        <w:fldChar w:fldCharType="end"/>
      </w:r>
      <w:r>
        <w:t>.</w:t>
      </w:r>
    </w:p>
    <w:p w14:paraId="6B62F3E1" w14:textId="77777777" w:rsidR="00D61486" w:rsidRPr="00FA04F1" w:rsidRDefault="00D61486" w:rsidP="00D61486">
      <w:pPr>
        <w:pStyle w:val="MDPI21heading1"/>
      </w:pPr>
      <w:r w:rsidRPr="00FA04F1">
        <w:rPr>
          <w:lang w:eastAsia="zh-CN"/>
        </w:rPr>
        <w:t xml:space="preserve">2. </w:t>
      </w:r>
      <w:r w:rsidRPr="00FA04F1">
        <w:t>Materials and Methods</w:t>
      </w:r>
    </w:p>
    <w:p w14:paraId="58DFC0D2" w14:textId="77777777" w:rsidR="00781A5F" w:rsidRPr="001951FC" w:rsidRDefault="00781A5F" w:rsidP="00781A5F">
      <w:pPr>
        <w:pStyle w:val="NormalWeb"/>
        <w:ind w:left="2550"/>
      </w:pPr>
      <w:r>
        <w:t xml:space="preserve">We used open source, publicly available software for every step of the analysis. </w:t>
      </w:r>
    </w:p>
    <w:p w14:paraId="7A97D878" w14:textId="77777777" w:rsidR="00747E74" w:rsidRDefault="00747E74" w:rsidP="00781A5F">
      <w:pPr>
        <w:pStyle w:val="NormalWeb"/>
        <w:ind w:left="2550"/>
        <w:rPr>
          <w:i/>
          <w:iCs/>
        </w:rPr>
      </w:pPr>
    </w:p>
    <w:p w14:paraId="1AF51427" w14:textId="14D64167" w:rsidR="00781A5F" w:rsidRPr="001951FC" w:rsidRDefault="00781A5F" w:rsidP="00781A5F">
      <w:pPr>
        <w:pStyle w:val="NormalWeb"/>
        <w:ind w:left="2550"/>
        <w:rPr>
          <w:i/>
          <w:iCs/>
        </w:rPr>
      </w:pPr>
      <w:r w:rsidRPr="001951FC">
        <w:rPr>
          <w:i/>
          <w:iCs/>
        </w:rPr>
        <w:t>Sequences utilized</w:t>
      </w:r>
    </w:p>
    <w:p w14:paraId="4712EA2B" w14:textId="77777777" w:rsidR="00781A5F" w:rsidRPr="00E16556" w:rsidRDefault="00781A5F" w:rsidP="00781A5F">
      <w:pPr>
        <w:ind w:left="2550"/>
      </w:pPr>
      <w:r>
        <w:rPr>
          <w:color w:val="000000"/>
        </w:rPr>
        <w:t xml:space="preserve">Vaccine derived mRNAs were downloaded from </w:t>
      </w:r>
      <w:proofErr w:type="spellStart"/>
      <w:r w:rsidRPr="00E16556">
        <w:rPr>
          <w:color w:val="222222"/>
          <w:sz w:val="23"/>
          <w:szCs w:val="23"/>
          <w:shd w:val="clear" w:color="auto" w:fill="FFFFFF"/>
        </w:rPr>
        <w:t>Dae</w:t>
      </w:r>
      <w:proofErr w:type="spellEnd"/>
      <w:r w:rsidRPr="00E16556">
        <w:rPr>
          <w:color w:val="222222"/>
          <w:sz w:val="23"/>
          <w:szCs w:val="23"/>
          <w:shd w:val="clear" w:color="auto" w:fill="FFFFFF"/>
        </w:rPr>
        <w:t xml:space="preserve"> </w:t>
      </w:r>
      <w:proofErr w:type="spellStart"/>
      <w:r w:rsidRPr="00E16556">
        <w:rPr>
          <w:color w:val="222222"/>
          <w:sz w:val="23"/>
          <w:szCs w:val="23"/>
          <w:shd w:val="clear" w:color="auto" w:fill="FFFFFF"/>
        </w:rPr>
        <w:t>Eun</w:t>
      </w:r>
      <w:proofErr w:type="spellEnd"/>
      <w:r w:rsidRPr="00E16556">
        <w:rPr>
          <w:color w:val="222222"/>
          <w:sz w:val="23"/>
          <w:szCs w:val="23"/>
          <w:shd w:val="clear" w:color="auto" w:fill="FFFFFF"/>
        </w:rPr>
        <w:t xml:space="preserve"> </w:t>
      </w:r>
      <w:proofErr w:type="spellStart"/>
      <w:r w:rsidRPr="00E16556">
        <w:rPr>
          <w:color w:val="222222"/>
          <w:sz w:val="23"/>
          <w:szCs w:val="23"/>
          <w:shd w:val="clear" w:color="auto" w:fill="FFFFFF"/>
        </w:rPr>
        <w:t>Jeong</w:t>
      </w:r>
      <w:proofErr w:type="spellEnd"/>
      <w:r>
        <w:rPr>
          <w:color w:val="222222"/>
          <w:sz w:val="23"/>
          <w:szCs w:val="23"/>
          <w:shd w:val="clear" w:color="auto" w:fill="FFFFFF"/>
        </w:rPr>
        <w:t xml:space="preserve"> </w:t>
      </w:r>
      <w:r w:rsidRPr="00101F4C">
        <w:rPr>
          <w:i/>
          <w:iCs/>
          <w:color w:val="222222"/>
          <w:sz w:val="23"/>
          <w:szCs w:val="23"/>
          <w:shd w:val="clear" w:color="auto" w:fill="FFFFFF"/>
        </w:rPr>
        <w:t>et al.</w:t>
      </w:r>
    </w:p>
    <w:p w14:paraId="3BAE50D5" w14:textId="77777777" w:rsidR="00781A5F" w:rsidRDefault="0045715F" w:rsidP="00781A5F">
      <w:pPr>
        <w:pStyle w:val="NormalWeb"/>
        <w:ind w:left="2550"/>
      </w:pPr>
      <w:hyperlink r:id="rId11" w:history="1">
        <w:r w:rsidR="00781A5F" w:rsidRPr="00E82046">
          <w:rPr>
            <w:rStyle w:val="Hyperlink"/>
          </w:rPr>
          <w:t>https://virological.org/t/assemblies-of-putative-sars-cov2-spike-encoding-mrna-sequences-for-vaccines-bnt-162b2-and-mrna-1273/663</w:t>
        </w:r>
      </w:hyperlink>
    </w:p>
    <w:p w14:paraId="295FD3B9" w14:textId="77777777" w:rsidR="00781A5F" w:rsidRPr="00E16556" w:rsidRDefault="00781A5F" w:rsidP="00781A5F">
      <w:pPr>
        <w:pStyle w:val="NormalWeb"/>
        <w:ind w:left="2550"/>
      </w:pPr>
      <w:r>
        <w:t>Using BLAST of the Wuhan Hu-1 reference sequence against the vaccine derived RNAs, we extracted the Wuhan Hu-1 spike sequence. Q</w:t>
      </w:r>
      <w:r w:rsidRPr="001951FC">
        <w:t>uery13637:21560-25382 NC_045512.2 Severe acute respiratory</w:t>
      </w:r>
      <w:r>
        <w:t xml:space="preserve"> </w:t>
      </w:r>
      <w:r w:rsidRPr="001951FC">
        <w:t>syndrome coronavirus 2 isolate Wuhan-Hu-1, complete genome</w:t>
      </w:r>
    </w:p>
    <w:p w14:paraId="759F5BD4" w14:textId="77777777" w:rsidR="00747E74" w:rsidRDefault="00747E74" w:rsidP="00781A5F">
      <w:pPr>
        <w:pStyle w:val="NormalWeb"/>
        <w:ind w:left="2550"/>
        <w:rPr>
          <w:i/>
          <w:iCs/>
        </w:rPr>
      </w:pPr>
    </w:p>
    <w:p w14:paraId="5C4A199A" w14:textId="6E3EADD3" w:rsidR="00781A5F" w:rsidRDefault="00781A5F" w:rsidP="00781A5F">
      <w:pPr>
        <w:pStyle w:val="NormalWeb"/>
        <w:ind w:left="2550"/>
        <w:rPr>
          <w:i/>
          <w:iCs/>
        </w:rPr>
      </w:pPr>
      <w:r w:rsidRPr="001951FC">
        <w:rPr>
          <w:i/>
          <w:iCs/>
        </w:rPr>
        <w:t>GC content</w:t>
      </w:r>
    </w:p>
    <w:p w14:paraId="21C50808" w14:textId="6256EFCB" w:rsidR="00781A5F" w:rsidRDefault="00781A5F" w:rsidP="00747E74">
      <w:pPr>
        <w:pStyle w:val="NormalWeb"/>
        <w:ind w:left="2550"/>
        <w:jc w:val="left"/>
      </w:pPr>
      <w:r>
        <w:t>GC</w:t>
      </w:r>
      <w:r w:rsidR="00747E74">
        <w:t xml:space="preserve"> </w:t>
      </w:r>
      <w:r>
        <w:t>content of each sequence was calculated</w:t>
      </w:r>
      <w:r>
        <w:fldChar w:fldCharType="begin"/>
      </w:r>
      <w:r>
        <w:instrText xml:space="preserve"> ADDIN EN.CITE &lt;EndNote&gt;&lt;Cite&gt;&lt;Author&gt;Guerra&lt;/Author&gt;&lt;Year&gt;2016&lt;/Year&gt;&lt;RecNum&gt;849&lt;/RecNum&gt;&lt;DisplayText&gt;&lt;style size="10"&gt;[3]&lt;/style&gt;&lt;/DisplayText&gt;&lt;record&gt;&lt;rec-number&gt;849&lt;/rec-number&gt;&lt;foreign-keys&gt;&lt;key app="EN" db-id="rffeasvxn5fdtpesr99vzsdk0wzapfta9zev" timestamp="1637633296"&gt;849&lt;/key&gt;&lt;/foreign-keys&gt;&lt;ref-type name="Journal Article"&gt;17&lt;/ref-type&gt;&lt;contributors&gt;&lt;authors&gt;&lt;author&gt;Guerra, A. P.&lt;/author&gt;&lt;author&gt;Calvo, E. P.&lt;/author&gt;&lt;author&gt;Wasserman, M.&lt;/author&gt;&lt;author&gt;Chaparro-Olaya, J.&lt;/author&gt;&lt;/authors&gt;&lt;/contributors&gt;&lt;auth-address&gt;Laboratorio de Investigaciones Basicas en Bioquimica, Departamento de Quimica, Facultad de Ciencias, Universidad Nacional de Colombia, Bogota, D.C., Colombia Grupo de Bioquimica y Biologia Celular, Instituto Nacional de Salud, Bogota, D.C., Colombia Laboratorio de Parasitologia Molecular, Universidad El Bosque, Bogota, D.C., Colombia. aguerra@ins.gov.co.&lt;/auth-address&gt;&lt;titles&gt;&lt;title&gt;Production of recombinant proteins from Plasmodium falciparum in Escherichia coli&lt;/title&gt;&lt;secondary-title&gt;Biomedica&lt;/secondary-title&gt;&lt;/titles&gt;&lt;periodical&gt;&lt;full-title&gt;Biomedica&lt;/full-title&gt;&lt;/periodical&gt;&lt;pages&gt;97-108&lt;/pages&gt;&lt;volume&gt;36&lt;/volume&gt;&lt;number&gt;0&lt;/number&gt;&lt;edition&gt;2016/09/14&lt;/edition&gt;&lt;keywords&gt;&lt;keyword&gt;Animals&lt;/keyword&gt;&lt;keyword&gt;Escherichia coli/*genetics/isolation &amp;amp; purification&lt;/keyword&gt;&lt;keyword&gt;Mice&lt;/keyword&gt;&lt;keyword&gt;Plasmodium falciparum/*chemistry&lt;/keyword&gt;&lt;keyword&gt;Recombinant Fusion Proteins/*chemistry/genetics&lt;/keyword&gt;&lt;keyword&gt;Recombinant Proteins/*chemistry/genetics/isolation &amp;amp; purification&lt;/keyword&gt;&lt;keyword&gt;Escherichia coli.&lt;/keyword&gt;&lt;keyword&gt;Plasmodium falciparum&lt;/keyword&gt;&lt;keyword&gt;recombinant proteins&lt;/keyword&gt;&lt;/keywords&gt;&lt;dates&gt;&lt;year&gt;2016&lt;/year&gt;&lt;pub-dates&gt;&lt;date&gt;Feb 23&lt;/date&gt;&lt;/pub-dates&gt;&lt;/dates&gt;&lt;isbn&gt;2590-7379 (Electronic)&amp;#xD;0120-4157 (Linking)&lt;/isbn&gt;&lt;accession-num&gt;27622630&lt;/accession-num&gt;&lt;urls&gt;&lt;related-urls&gt;&lt;url&gt;https://www.ncbi.nlm.nih.gov/pubmed/27622630&lt;/url&gt;&lt;/related-urls&gt;&lt;/urls&gt;&lt;electronic-resource-num&gt;10.7705/biomedica.v36i3.3011&lt;/electronic-resource-num&gt;&lt;/record&gt;&lt;/Cite&gt;&lt;/EndNote&gt;</w:instrText>
      </w:r>
      <w:r>
        <w:fldChar w:fldCharType="separate"/>
      </w:r>
      <w:r>
        <w:t>[3]</w:t>
      </w:r>
      <w:r>
        <w:fldChar w:fldCharType="end"/>
      </w:r>
      <w:r>
        <w:t>. Biologicscorp.</w:t>
      </w:r>
      <w:hyperlink r:id="rId12" w:history="1">
        <w:r w:rsidRPr="00E82046">
          <w:rPr>
            <w:rStyle w:val="Hyperlink"/>
          </w:rPr>
          <w:t>https://www.biologicscorp.com/tools/GCContent/</w:t>
        </w:r>
      </w:hyperlink>
    </w:p>
    <w:p w14:paraId="2DE3DA39" w14:textId="77777777" w:rsidR="00747E74" w:rsidRDefault="00747E74" w:rsidP="00781A5F">
      <w:pPr>
        <w:pStyle w:val="NormalWeb"/>
        <w:ind w:left="2550"/>
        <w:rPr>
          <w:i/>
          <w:iCs/>
        </w:rPr>
      </w:pPr>
    </w:p>
    <w:p w14:paraId="1ED1E1A4" w14:textId="39B69E4E" w:rsidR="00781A5F" w:rsidRDefault="00781A5F" w:rsidP="00781A5F">
      <w:pPr>
        <w:pStyle w:val="NormalWeb"/>
        <w:ind w:left="2550"/>
        <w:rPr>
          <w:i/>
          <w:iCs/>
        </w:rPr>
      </w:pPr>
      <w:r w:rsidRPr="001951FC">
        <w:rPr>
          <w:i/>
          <w:iCs/>
        </w:rPr>
        <w:t>RNAfold analysis</w:t>
      </w:r>
    </w:p>
    <w:p w14:paraId="74CA1609" w14:textId="1D5A51F1" w:rsidR="00781A5F" w:rsidRPr="001951FC" w:rsidRDefault="00781A5F" w:rsidP="00781A5F">
      <w:pPr>
        <w:pStyle w:val="NormalWeb"/>
        <w:ind w:left="2550"/>
      </w:pPr>
      <w:r>
        <w:t>Using default conditions from a tool known as RNAfold, secondary structures were predicted</w:t>
      </w:r>
      <w:r>
        <w:fldChar w:fldCharType="begin"/>
      </w:r>
      <w:r>
        <w:instrText xml:space="preserve"> ADDIN EN.CITE &lt;EndNote&gt;&lt;Cite&gt;&lt;Author&gt;Denman&lt;/Author&gt;&lt;Year&gt;1993&lt;/Year&gt;&lt;RecNum&gt;765&lt;/RecNum&gt;&lt;DisplayText&gt;&lt;style size="10"&gt;[4]&lt;/style&gt;&lt;/DisplayText&gt;&lt;record&gt;&lt;rec-number&gt;765&lt;/rec-number&gt;&lt;foreign-keys&gt;&lt;key app="EN" db-id="rffeasvxn5fdtpesr99vzsdk0wzapfta9zev" timestamp="1636594294"&gt;765&lt;/key&gt;&lt;/foreign-keys&gt;&lt;ref-type name="Journal Article"&gt;17&lt;/ref-type&gt;&lt;contributors&gt;&lt;authors&gt;&lt;author&gt;Denman, R. B.&lt;/author&gt;&lt;/authors&gt;&lt;/contributors&gt;&lt;auth-address&gt;New York State Institute of Basic Research in Developmental Disabilities, Staten Island.&lt;/auth-address&gt;&lt;titles&gt;&lt;title&gt;Using RNAFOLD to predict the activity of small catalytic RNAs&lt;/title&gt;&lt;secondary-title&gt;Biotechniques&lt;/secondary-title&gt;&lt;/titles&gt;&lt;periodical&gt;&lt;full-title&gt;Biotechniques&lt;/full-title&gt;&lt;abbr-1&gt;BioTechniques&lt;/abbr-1&gt;&lt;/periodical&gt;&lt;pages&gt;1090-5&lt;/pages&gt;&lt;volume&gt;15&lt;/volume&gt;&lt;number&gt;6&lt;/number&gt;&lt;edition&gt;1993/12/01&lt;/edition&gt;&lt;keywords&gt;&lt;keyword&gt;Algorithms&lt;/keyword&gt;&lt;keyword&gt;Alzheimer Disease&lt;/keyword&gt;&lt;keyword&gt;Amyloid beta-Protein Precursor/genetics&lt;/keyword&gt;&lt;keyword&gt;Base Composition&lt;/keyword&gt;&lt;keyword&gt;Base Sequence&lt;/keyword&gt;&lt;keyword&gt;Codon&lt;/keyword&gt;&lt;keyword&gt;Humans&lt;/keyword&gt;&lt;keyword&gt;Molecular Sequence Data&lt;/keyword&gt;&lt;keyword&gt;*Nucleic Acid Conformation&lt;/keyword&gt;&lt;keyword&gt;RNA, Catalytic/*chemistry/*metabolism&lt;/keyword&gt;&lt;keyword&gt;*Software&lt;/keyword&gt;&lt;keyword&gt;Thermodynamics&lt;/keyword&gt;&lt;/keywords&gt;&lt;dates&gt;&lt;year&gt;1993&lt;/year&gt;&lt;pub-dates&gt;&lt;date&gt;Dec&lt;/date&gt;&lt;/pub-dates&gt;&lt;/dates&gt;&lt;isbn&gt;0736-6205 (Print)&amp;#xD;0736-6205 (Linking)&lt;/isbn&gt;&lt;accession-num&gt;8292343&lt;/accession-num&gt;&lt;urls&gt;&lt;related-urls&gt;&lt;url&gt;https://www.ncbi.nlm.nih.gov/pubmed/8292343&lt;/url&gt;&lt;/related-urls&gt;&lt;/urls&gt;&lt;/record&gt;&lt;/Cite&gt;&lt;/EndNote&gt;</w:instrText>
      </w:r>
      <w:r>
        <w:fldChar w:fldCharType="separate"/>
      </w:r>
      <w:r>
        <w:t>[4]</w:t>
      </w:r>
      <w:r>
        <w:fldChar w:fldCharType="end"/>
      </w:r>
      <w:r>
        <w:t xml:space="preserve">. </w:t>
      </w:r>
      <w:r w:rsidRPr="001951FC">
        <w:t>http://rna.tbi.univie.ac.at/cgi-bin/RNAWebSuite/RNAfold.cgi</w:t>
      </w:r>
    </w:p>
    <w:p w14:paraId="56EEAE81" w14:textId="77777777" w:rsidR="00747E74" w:rsidRDefault="00747E74" w:rsidP="00781A5F">
      <w:pPr>
        <w:pStyle w:val="NormalWeb"/>
        <w:ind w:left="2550"/>
        <w:rPr>
          <w:i/>
          <w:iCs/>
        </w:rPr>
      </w:pPr>
    </w:p>
    <w:p w14:paraId="07BC3FB9" w14:textId="3898BF46" w:rsidR="00781A5F" w:rsidRDefault="00781A5F" w:rsidP="00781A5F">
      <w:pPr>
        <w:pStyle w:val="NormalWeb"/>
        <w:ind w:left="2550"/>
        <w:rPr>
          <w:i/>
          <w:iCs/>
        </w:rPr>
      </w:pPr>
      <w:r w:rsidRPr="000141C5">
        <w:rPr>
          <w:i/>
          <w:iCs/>
        </w:rPr>
        <w:t>G4 Identification</w:t>
      </w:r>
    </w:p>
    <w:p w14:paraId="5BE557C6" w14:textId="7B160F48" w:rsidR="00781A5F" w:rsidRDefault="00781A5F" w:rsidP="00747E74">
      <w:pPr>
        <w:pStyle w:val="NormalWeb"/>
        <w:ind w:left="2550"/>
        <w:jc w:val="left"/>
      </w:pPr>
      <w:r>
        <w:t>We used QGRSMapper to calculate G4 motifs in the three mMRNA sequences.</w:t>
      </w:r>
      <w:r w:rsidRPr="000141C5">
        <w:t>https://bioinformatics.ramapo.edu/QGRS/index.php</w:t>
      </w:r>
      <w:r>
        <w:fldChar w:fldCharType="begin"/>
      </w:r>
      <w:r>
        <w:instrText xml:space="preserve"> ADDIN EN.CITE &lt;EndNote&gt;&lt;Cite&gt;&lt;Author&gt;Kikin&lt;/Author&gt;&lt;Year&gt;2006&lt;/Year&gt;&lt;RecNum&gt;691&lt;/RecNum&gt;&lt;DisplayText&gt;&lt;style size="10"&gt;[5]&lt;/style&gt;&lt;/DisplayText&gt;&lt;record&gt;&lt;rec-number&gt;691&lt;/rec-number&gt;&lt;foreign-keys&gt;&lt;key app="EN" db-id="rffeasvxn5fdtpesr99vzsdk0wzapfta9zev" timestamp="1635885141"&gt;691&lt;/key&gt;&lt;/foreign-keys&gt;&lt;ref-type name="Journal Article"&gt;17&lt;/ref-type&gt;&lt;contributors&gt;&lt;authors&gt;&lt;author&gt;Kikin, O.&lt;/author&gt;&lt;author&gt;D&amp;apos;Antonio, L.&lt;/author&gt;&lt;author&gt;Bagga, P. S.&lt;/author&gt;&lt;/authors&gt;&lt;/contributors&gt;&lt;auth-address&gt;Bioinformatics, School of Theoretical and Applied Science, Ramapo College of New Jersey, Mahwah, NJ 07430, USA.&lt;/auth-address&gt;&lt;titles&gt;&lt;title&gt;QGRS Mapper: a web-based server for predicting G-quadruplexes in nucleotide sequences&lt;/title&gt;&lt;secondary-title&gt;Nucleic Acids Res&lt;/secondary-title&gt;&lt;/titles&gt;&lt;periodical&gt;&lt;full-title&gt;Nucleic Acids Res&lt;/full-title&gt;&lt;abbr-1&gt;Nucleic acids research&lt;/abbr-1&gt;&lt;/periodical&gt;&lt;pages&gt;W676-82&lt;/pages&gt;&lt;volume&gt;34&lt;/volume&gt;&lt;number&gt;Web Server issue&lt;/number&gt;&lt;edition&gt;2006/07/18&lt;/edition&gt;&lt;keywords&gt;&lt;keyword&gt;Computer Graphics&lt;/keyword&gt;&lt;keyword&gt;DNA/*chemistry&lt;/keyword&gt;&lt;keyword&gt;G-Quadruplexes&lt;/keyword&gt;&lt;keyword&gt;Guanine/*chemistry&lt;/keyword&gt;&lt;keyword&gt;Internet&lt;/keyword&gt;&lt;keyword&gt;Oligonucleotides/chemistry&lt;/keyword&gt;&lt;keyword&gt;RNA/chemistry&lt;/keyword&gt;&lt;keyword&gt;Sequence Analysis, DNA/*methods&lt;/keyword&gt;&lt;keyword&gt;Sequence Analysis, RNA/*methods&lt;/keyword&gt;&lt;keyword&gt;*Software&lt;/keyword&gt;&lt;keyword&gt;User-Computer Interface&lt;/keyword&gt;&lt;/keywords&gt;&lt;dates&gt;&lt;year&gt;2006&lt;/year&gt;&lt;pub-dates&gt;&lt;date&gt;Jul 1&lt;/date&gt;&lt;/pub-dates&gt;&lt;/dates&gt;&lt;isbn&gt;1362-4962 (Electronic)&amp;#xD;0305-1048 (Linking)&lt;/isbn&gt;&lt;accession-num&gt;16845096&lt;/accession-num&gt;&lt;urls&gt;&lt;related-urls&gt;&lt;url&gt;https://www.ncbi.nlm.nih.gov/pubmed/16845096&lt;/url&gt;&lt;/related-urls&gt;&lt;/urls&gt;&lt;custom2&gt;PMC1538864&lt;/custom2&gt;&lt;electronic-resource-num&gt;10.1093/nar/gkl253&lt;/electronic-resource-num&gt;&lt;/record&gt;&lt;/Cite&gt;&lt;/EndNote&gt;</w:instrText>
      </w:r>
      <w:r>
        <w:fldChar w:fldCharType="separate"/>
      </w:r>
      <w:r>
        <w:t>[5]</w:t>
      </w:r>
      <w:r>
        <w:fldChar w:fldCharType="end"/>
      </w:r>
    </w:p>
    <w:p w14:paraId="7875B4A9" w14:textId="77777777" w:rsidR="00747E74" w:rsidRDefault="00747E74" w:rsidP="00781A5F">
      <w:pPr>
        <w:pStyle w:val="NormalWeb"/>
        <w:ind w:left="2550"/>
        <w:rPr>
          <w:i/>
          <w:iCs/>
        </w:rPr>
      </w:pPr>
    </w:p>
    <w:p w14:paraId="08653048" w14:textId="7711945D" w:rsidR="00781A5F" w:rsidRDefault="00781A5F" w:rsidP="00781A5F">
      <w:pPr>
        <w:pStyle w:val="NormalWeb"/>
        <w:ind w:left="2550"/>
        <w:rPr>
          <w:i/>
          <w:iCs/>
        </w:rPr>
      </w:pPr>
      <w:r w:rsidRPr="00EA1A17">
        <w:rPr>
          <w:i/>
          <w:iCs/>
        </w:rPr>
        <w:t>Frameshift evaluation</w:t>
      </w:r>
    </w:p>
    <w:p w14:paraId="2CF9FC78" w14:textId="69D9AE61" w:rsidR="00781A5F" w:rsidRPr="00EA1A17" w:rsidRDefault="00781A5F" w:rsidP="00781A5F">
      <w:pPr>
        <w:pStyle w:val="NormalWeb"/>
        <w:ind w:left="2550"/>
      </w:pPr>
      <w:r>
        <w:t>We used IGV2.4.16 to visualize all 6 reading frames of the 5’ UTR</w:t>
      </w:r>
      <w:r>
        <w:fldChar w:fldCharType="begin">
          <w:fldData xml:space="preserve">PEVuZE5vdGU+PENpdGU+PEF1dGhvcj5Sb2JpbnNvbjwvQXV0aG9yPjxZZWFyPjIwMTc8L1llYXI+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</w:fldData>
        </w:fldChar>
      </w:r>
      <w:r>
        <w:instrText xml:space="preserve"> ADDIN EN.CITE </w:instrText>
      </w:r>
      <w:r>
        <w:fldChar w:fldCharType="begin">
          <w:fldData xml:space="preserve">PEVuZE5vdGU+PENpdGU+PEF1dGhvcj5Sb2JpbnNvbjwvQXV0aG9yPjxZZWFyPjIwMTc8L1llYXI+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</w:fldData>
        </w:fldChar>
      </w:r>
      <w:r>
        <w:instrText xml:space="preserve"> ADDIN EN.CITE.DATA </w:instrText>
      </w:r>
      <w:r>
        <w:fldChar w:fldCharType="end"/>
      </w:r>
      <w:r>
        <w:fldChar w:fldCharType="separate"/>
      </w:r>
      <w:r>
        <w:t>[6-8]</w:t>
      </w:r>
      <w:r>
        <w:fldChar w:fldCharType="end"/>
      </w:r>
      <w:r>
        <w:t xml:space="preserve">. </w:t>
      </w:r>
    </w:p>
    <w:p w14:paraId="6528DB69" w14:textId="77777777" w:rsidR="00D61486" w:rsidRPr="001F31D1" w:rsidRDefault="00D61486" w:rsidP="00DA654E">
      <w:pPr>
        <w:pStyle w:val="MDPI21heading1"/>
      </w:pPr>
      <w:r w:rsidRPr="001F31D1">
        <w:t>3. Results</w:t>
      </w:r>
    </w:p>
    <w:p w14:paraId="7306ACB5" w14:textId="77777777" w:rsidR="00781A5F" w:rsidRDefault="00781A5F" w:rsidP="00781A5F">
      <w:pPr>
        <w:pStyle w:val="NormalWeb"/>
        <w:ind w:left="2550"/>
      </w:pPr>
      <w:r>
        <w:t xml:space="preserve">To address the implied equivalency of virus derived spike protein vs mRNA derived spike protein, we explore the impact of codon optimization on the secondary structure of the natural RNA encoded spike protein and compare this to the secondary structure of the mRNA vaccines. The most obvious alteration from codon optimization is the increase in the GC content of the mRNAs (Figure 1.) </w:t>
      </w:r>
    </w:p>
    <w:p w14:paraId="621C8793" w14:textId="77777777" w:rsidR="00781A5F" w:rsidRDefault="00781A5F" w:rsidP="00781A5F">
      <w:pPr>
        <w:pStyle w:val="NormalWeb"/>
        <w:jc w:val="center"/>
      </w:pPr>
      <w:r>
        <w:lastRenderedPageBreak/>
        <w:drawing>
          <wp:inline distT="0" distB="0" distL="0" distR="0" wp14:anchorId="0EB3E247" wp14:editId="25FC705F">
            <wp:extent cx="3008671" cy="3637085"/>
            <wp:effectExtent l="0" t="0" r="1270" b="0"/>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7403" cy="3647641"/>
                    </a:xfrm>
                    <a:prstGeom prst="rect">
                      <a:avLst/>
                    </a:prstGeom>
                  </pic:spPr>
                </pic:pic>
              </a:graphicData>
            </a:graphic>
          </wp:inline>
        </w:drawing>
      </w:r>
    </w:p>
    <w:p w14:paraId="7B89FAED" w14:textId="0D35ED16" w:rsidR="00781A5F" w:rsidRDefault="00781A5F" w:rsidP="00647A4A">
      <w:pPr>
        <w:pStyle w:val="NormalWeb"/>
        <w:ind w:left="2550"/>
        <w:jc w:val="left"/>
      </w:pPr>
      <w:r w:rsidRPr="00D15F9D">
        <w:rPr>
          <w:b/>
          <w:bCs/>
        </w:rPr>
        <w:t>Figure 1.</w:t>
      </w:r>
      <w:r w:rsidRPr="00D15F9D">
        <w:rPr>
          <w:rFonts w:asciiTheme="minorHAnsi" w:eastAsiaTheme="minorEastAsia" w:hAnsi="Calibri" w:cstheme="minorBidi"/>
          <w:color w:val="000000" w:themeColor="text1"/>
          <w:kern w:val="24"/>
          <w:sz w:val="36"/>
          <w:szCs w:val="36"/>
        </w:rPr>
        <w:t xml:space="preserve"> </w:t>
      </w:r>
      <w:r w:rsidRPr="00D15F9D">
        <w:t>Top</w:t>
      </w:r>
      <w:r>
        <w:t xml:space="preserve">: </w:t>
      </w:r>
      <w:r w:rsidRPr="00D15F9D">
        <w:t xml:space="preserve">GC content of SARs-CoV-2 Spike Protein. </w:t>
      </w:r>
      <w:r>
        <w:t>Middle:</w:t>
      </w:r>
      <w:r w:rsidRPr="00D15F9D">
        <w:t xml:space="preserve"> GC content of codon optimized Pfizer BNT162b2 vaccine</w:t>
      </w:r>
      <w:r>
        <w:t xml:space="preserve">. Bottom: GC content of codon optimized Moderna mRNA-1273. </w:t>
      </w:r>
      <w:hyperlink r:id="rId14" w:history="1">
        <w:r w:rsidRPr="00B44168">
          <w:rPr>
            <w:rStyle w:val="Hyperlink"/>
          </w:rPr>
          <w:t>https://www.biologicscorp.com/tools/GCContent/</w:t>
        </w:r>
      </w:hyperlink>
    </w:p>
    <w:p w14:paraId="20157B0F" w14:textId="77777777" w:rsidR="00781A5F" w:rsidRDefault="00781A5F" w:rsidP="00781A5F">
      <w:pPr>
        <w:pStyle w:val="NormalWeb"/>
        <w:jc w:val="left"/>
      </w:pPr>
    </w:p>
    <w:p w14:paraId="776C3ED8" w14:textId="50FB5DD6" w:rsidR="00781A5F" w:rsidRDefault="00781A5F" w:rsidP="00781A5F">
      <w:pPr>
        <w:pStyle w:val="NormalWeb"/>
        <w:ind w:left="2608"/>
      </w:pPr>
      <w:r>
        <w:t>This increased GC content significantly alters mRNA secondary structure. Using RNAfold (</w:t>
      </w:r>
      <w:hyperlink r:id="rId15" w:history="1">
        <w:r w:rsidRPr="00E82046">
          <w:rPr>
            <w:rStyle w:val="Hyperlink"/>
          </w:rPr>
          <w:t>http://rna.tbi.univie.ac.at/cgi-bin/RNAWebSuite/RNAfold.cgi</w:t>
        </w:r>
      </w:hyperlink>
      <w:r>
        <w:t>) we see the changes to secondary structure in the vaccine derived mRNAs compared to the native virus (Figure 2)</w:t>
      </w:r>
      <w:r>
        <w:fldChar w:fldCharType="begin"/>
      </w:r>
      <w:r>
        <w:instrText xml:space="preserve"> ADDIN EN.CITE &lt;EndNote&gt;&lt;Cite&gt;&lt;Author&gt;Denman&lt;/Author&gt;&lt;Year&gt;1993&lt;/Year&gt;&lt;RecNum&gt;765&lt;/RecNum&gt;&lt;DisplayText&gt;&lt;style size="10"&gt;[4]&lt;/style&gt;&lt;/DisplayText&gt;&lt;record&gt;&lt;rec-number&gt;765&lt;/rec-number&gt;&lt;foreign-keys&gt;&lt;key app="EN" db-id="rffeasvxn5fdtpesr99vzsdk0wzapfta9zev" timestamp="1636594294"&gt;765&lt;/key&gt;&lt;/foreign-keys&gt;&lt;ref-type name="Journal Article"&gt;17&lt;/ref-type&gt;&lt;contributors&gt;&lt;authors&gt;&lt;author&gt;Denman, R. B.&lt;/author&gt;&lt;/authors&gt;&lt;/contributors&gt;&lt;auth-address&gt;New York State Institute of Basic Research in Developmental Disabilities, Staten Island.&lt;/auth-address&gt;&lt;titles&gt;&lt;title&gt;Using RNAFOLD to predict the activity of small catalytic RNAs&lt;/title&gt;&lt;secondary-title&gt;Biotechniques&lt;/secondary-title&gt;&lt;/titles&gt;&lt;periodical&gt;&lt;full-title&gt;Biotechniques&lt;/full-title&gt;&lt;abbr-1&gt;BioTechniques&lt;/abbr-1&gt;&lt;/periodical&gt;&lt;pages&gt;1090-5&lt;/pages&gt;&lt;volume&gt;15&lt;/volume&gt;&lt;number&gt;6&lt;/number&gt;&lt;edition&gt;1993/12/01&lt;/edition&gt;&lt;keywords&gt;&lt;keyword&gt;Algorithms&lt;/keyword&gt;&lt;keyword&gt;Alzheimer Disease&lt;/keyword&gt;&lt;keyword&gt;Amyloid beta-Protein Precursor/genetics&lt;/keyword&gt;&lt;keyword&gt;Base Composition&lt;/keyword&gt;&lt;keyword&gt;Base Sequence&lt;/keyword&gt;&lt;keyword&gt;Codon&lt;/keyword&gt;&lt;keyword&gt;Humans&lt;/keyword&gt;&lt;keyword&gt;Molecular Sequence Data&lt;/keyword&gt;&lt;keyword&gt;*Nucleic Acid Conformation&lt;/keyword&gt;&lt;keyword&gt;RNA, Catalytic/*chemistry/*metabolism&lt;/keyword&gt;&lt;keyword&gt;*Software&lt;/keyword&gt;&lt;keyword&gt;Thermodynamics&lt;/keyword&gt;&lt;/keywords&gt;&lt;dates&gt;&lt;year&gt;1993&lt;/year&gt;&lt;pub-dates&gt;&lt;date&gt;Dec&lt;/date&gt;&lt;/pub-dates&gt;&lt;/dates&gt;&lt;isbn&gt;0736-6205 (Print)&amp;#xD;0736-6205 (Linking)&lt;/isbn&gt;&lt;accession-num&gt;8292343&lt;/accession-num&gt;&lt;urls&gt;&lt;related-urls&gt;&lt;url&gt;https://www.ncbi.nlm.nih.gov/pubmed/8292343&lt;/url&gt;&lt;/related-urls&gt;&lt;/urls&gt;&lt;/record&gt;&lt;/Cite&gt;&lt;/EndNote&gt;</w:instrText>
      </w:r>
      <w:r>
        <w:fldChar w:fldCharType="separate"/>
      </w:r>
      <w:r>
        <w:t>[4]</w:t>
      </w:r>
      <w:r>
        <w:fldChar w:fldCharType="end"/>
      </w:r>
      <w:r>
        <w:t>. This is a result of codon optimization that was likely performed without the consideration of secondary structures like quadruplex G formation. </w:t>
      </w:r>
    </w:p>
    <w:p w14:paraId="564BADFD" w14:textId="77777777" w:rsidR="00647A4A" w:rsidRDefault="00647A4A" w:rsidP="00781A5F">
      <w:pPr>
        <w:pStyle w:val="NormalWeb"/>
        <w:ind w:left="2608"/>
      </w:pPr>
    </w:p>
    <w:p w14:paraId="428F828A" w14:textId="7EC92483" w:rsidR="00647A4A" w:rsidRDefault="00647A4A" w:rsidP="00647A4A">
      <w:pPr>
        <w:pStyle w:val="NormalWeb"/>
        <w:ind w:left="2608"/>
        <w:jc w:val="left"/>
      </w:pPr>
      <w:r>
        <w:drawing>
          <wp:inline distT="0" distB="0" distL="0" distR="0" wp14:anchorId="6DBDCF48" wp14:editId="24699690">
            <wp:extent cx="4294413" cy="206141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4413" cy="2061410"/>
                    </a:xfrm>
                    <a:prstGeom prst="rect">
                      <a:avLst/>
                    </a:prstGeom>
                  </pic:spPr>
                </pic:pic>
              </a:graphicData>
            </a:graphic>
          </wp:inline>
        </w:drawing>
      </w:r>
    </w:p>
    <w:p w14:paraId="2B39C1D0" w14:textId="77777777" w:rsidR="00647A4A" w:rsidRDefault="00647A4A" w:rsidP="00647A4A">
      <w:pPr>
        <w:pStyle w:val="NormalWeb"/>
        <w:ind w:left="2550"/>
      </w:pPr>
      <w:r w:rsidRPr="00AB51BF">
        <w:rPr>
          <w:b/>
          <w:bCs/>
        </w:rPr>
        <w:t xml:space="preserve">Figure </w:t>
      </w:r>
      <w:r>
        <w:rPr>
          <w:b/>
          <w:bCs/>
        </w:rPr>
        <w:t>2</w:t>
      </w:r>
      <w:r>
        <w:t>. The three different Spike Protein Sequences (Moderna (left), Pfizer (middle), SARs-CoV-2(right)) analyzed with RNAfold.</w:t>
      </w:r>
    </w:p>
    <w:p w14:paraId="058AABFB" w14:textId="565CBC64" w:rsidR="00647A4A" w:rsidRDefault="00647A4A" w:rsidP="00647A4A">
      <w:pPr>
        <w:pStyle w:val="NormalWeb"/>
        <w:ind w:left="510"/>
        <w:jc w:val="left"/>
      </w:pPr>
    </w:p>
    <w:p w14:paraId="3C3F8B21" w14:textId="5657DFBE" w:rsidR="00647A4A" w:rsidRDefault="00647A4A" w:rsidP="00647A4A">
      <w:pPr>
        <w:pStyle w:val="NormalWeb"/>
        <w:ind w:left="2550"/>
      </w:pPr>
      <w:r>
        <w:lastRenderedPageBreak/>
        <w:t>Not only are the secondary structures of the mRNA noticeably different, of note, is the increased number of quadruplex G formations in the codon optimized mRNA vaccines (Figure 3). Quadruplex G formations (G4s) in SARs-CoV-2 are highly conserved across over</w:t>
      </w:r>
      <w:r>
        <w:rPr>
          <w:rStyle w:val="apple-converted-space"/>
        </w:rPr>
        <w:t> </w:t>
      </w:r>
      <w:r w:rsidRPr="0055796B">
        <w:t>16,466 SARs-CoV-2 genome sequences</w:t>
      </w:r>
      <w:r>
        <w:t xml:space="preserve"> </w:t>
      </w:r>
      <w:r>
        <w:fldChar w:fldCharType="begin"/>
      </w:r>
      <w:r>
        <w:instrText xml:space="preserve"> ADDIN EN.CITE &lt;EndNote&gt;&lt;Cite&gt;&lt;Author&gt;Zhang&lt;/Author&gt;&lt;Year&gt;2020&lt;/Year&gt;&lt;RecNum&gt;686&lt;/RecNum&gt;&lt;DisplayText&gt;&lt;style size="10"&gt;[9]&lt;/style&gt;&lt;/DisplayText&gt;&lt;record&gt;&lt;rec-number&gt;686&lt;/rec-number&gt;&lt;foreign-keys&gt;&lt;key app="EN" db-id="rffeasvxn5fdtpesr99vzsdk0wzapfta9zev" timestamp="1635884755"&gt;686&lt;/key&gt;&lt;/foreign-keys&gt;&lt;ref-type name="Journal Article"&gt;17&lt;/ref-type&gt;&lt;contributors&gt;&lt;authors&gt;&lt;author&gt;Zhang, R.&lt;/author&gt;&lt;author&gt;Xiao, K.&lt;/author&gt;&lt;author&gt;Gu, Y.&lt;/author&gt;&lt;author&gt;Liu, H.&lt;/author&gt;&lt;author&gt;Sun, X.&lt;/author&gt;&lt;/authors&gt;&lt;/contributors&gt;&lt;auth-address&gt;State Key Laboratory of Bioelectronics, School of Biological Science and Medical Engineering, Southeast University, Nanjing, China.&lt;/auth-address&gt;&lt;titles&gt;&lt;title&gt;Whole Genome Identification of Potential G-Quadruplexes and Analysis of the G-Quadruplex Binding Domain for SARS-CoV-2&lt;/title&gt;&lt;secondary-title&gt;Front Genet&lt;/secondary-title&gt;&lt;/titles&gt;&lt;periodical&gt;&lt;full-title&gt;Front Genet&lt;/full-title&gt;&lt;abbr-1&gt;Frontiers in genetics&lt;/abbr-1&gt;&lt;/periodical&gt;&lt;pages&gt;587829&lt;/pages&gt;&lt;volume&gt;11&lt;/volume&gt;&lt;edition&gt;2020/12/18&lt;/edition&gt;&lt;keywords&gt;&lt;keyword&gt;Covid-19&lt;/keyword&gt;&lt;keyword&gt;G-quadruplex&lt;/keyword&gt;&lt;keyword&gt;G-quadruplex binding domain&lt;/keyword&gt;&lt;keyword&gt;G4&lt;/keyword&gt;&lt;keyword&gt;SARS-CoV-2&lt;/keyword&gt;&lt;keyword&gt;SUD-homology structure&lt;/keyword&gt;&lt;keyword&gt;coronavirus&lt;/keyword&gt;&lt;keyword&gt;commercial or financial relationships that could be construed as a potential&lt;/keyword&gt;&lt;keyword&gt;conflict of interest.&lt;/keyword&gt;&lt;/keywords&gt;&lt;dates&gt;&lt;year&gt;2020&lt;/year&gt;&lt;/dates&gt;&lt;isbn&gt;1664-8021 (Print)&amp;#xD;1664-8021 (Linking)&lt;/isbn&gt;&lt;accession-num&gt;33329730&lt;/accession-num&gt;&lt;urls&gt;&lt;related-urls&gt;&lt;url&gt;https://www.ncbi.nlm.nih.gov/pubmed/33329730&lt;/url&gt;&lt;/related-urls&gt;&lt;/urls&gt;&lt;custom2&gt;PMC7728997&lt;/custom2&gt;&lt;electronic-resource-num&gt;10.3389/fgene.2020.587829&lt;/electronic-resource-num&gt;&lt;/record&gt;&lt;/Cite&gt;&lt;/EndNote&gt;</w:instrText>
      </w:r>
      <w:r>
        <w:fldChar w:fldCharType="separate"/>
      </w:r>
      <w:r>
        <w:t>[9]</w:t>
      </w:r>
      <w:r>
        <w:fldChar w:fldCharType="end"/>
      </w:r>
      <w:r>
        <w:t>. They are believed to play a critical role in</w:t>
      </w:r>
      <w:r>
        <w:rPr>
          <w:rStyle w:val="apple-converted-space"/>
        </w:rPr>
        <w:t> </w:t>
      </w:r>
      <w:r w:rsidRPr="0055796B">
        <w:t>transcription</w:t>
      </w:r>
      <w:r>
        <w:t xml:space="preserve"> and</w:t>
      </w:r>
      <w:r>
        <w:rPr>
          <w:rStyle w:val="apple-converted-space"/>
        </w:rPr>
        <w:t> </w:t>
      </w:r>
      <w:r w:rsidRPr="0055796B">
        <w:t>translation of SARs-CoV-2 peptides</w:t>
      </w:r>
      <w:r>
        <w:t xml:space="preserve"> </w:t>
      </w:r>
      <w:r>
        <w:fldChar w:fldCharType="begin">
          <w:fldData xml:space="preserve">PEVuZE5vdGU+PENpdGU+PEF1dGhvcj5KaTwvQXV0aG9yPjxZZWFyPjIwMjE8L1llYXI+PFJlY051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</w:fldData>
        </w:fldChar>
      </w:r>
      <w:r>
        <w:instrText xml:space="preserve"> ADDIN EN.CITE </w:instrText>
      </w:r>
      <w:r>
        <w:fldChar w:fldCharType="begin">
          <w:fldData xml:space="preserve">PEVuZE5vdGU+PENpdGU+PEF1dGhvcj5KaTwvQXV0aG9yPjxZZWFyPjIwMjE8L1llYXI+PFJlY051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</w:fldData>
        </w:fldChar>
      </w:r>
      <w:r>
        <w:instrText xml:space="preserve"> ADDIN EN.CITE.DATA </w:instrText>
      </w:r>
      <w:r>
        <w:fldChar w:fldCharType="end"/>
      </w:r>
      <w:r>
        <w:fldChar w:fldCharType="separate"/>
      </w:r>
      <w:r>
        <w:t>[10-12]</w:t>
      </w:r>
      <w:r>
        <w:fldChar w:fldCharType="end"/>
      </w:r>
      <w:r>
        <w:t>. G4 formations in the RNA sequence for nucleocapsid protein have been proposed as attractive drug targets to eliminate nucleocapsid expression. This is achieved by using compounds that stabilize </w:t>
      </w:r>
      <w:r w:rsidRPr="0055796B">
        <w:t>quadruplex G formations</w:t>
      </w:r>
      <w:r>
        <w:t xml:space="preserve"> </w:t>
      </w:r>
      <w:r>
        <w:fldChar w:fldCharType="begin">
          <w:fldData xml:space="preserve">PEVuZE5vdGU+PENpdGU+PEF1dGhvcj5aaGFvPC9BdXRob3I+PFllYXI+MjAyMTwvWWVhcj48UmVj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</w:fldData>
        </w:fldChar>
      </w:r>
      <w:r>
        <w:instrText xml:space="preserve"> ADDIN EN.CITE </w:instrText>
      </w:r>
      <w:r>
        <w:fldChar w:fldCharType="begin">
          <w:fldData xml:space="preserve">PEVuZE5vdGU+PENpdGU+PEF1dGhvcj5aaGFvPC9BdXRob3I+PFllYXI+MjAyMTwvWWVhcj48UmVj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</w:fldData>
        </w:fldChar>
      </w:r>
      <w:r>
        <w:instrText xml:space="preserve"> ADDIN EN.CITE.DATA </w:instrText>
      </w:r>
      <w:r>
        <w:fldChar w:fldCharType="end"/>
      </w:r>
      <w:r>
        <w:fldChar w:fldCharType="separate"/>
      </w:r>
      <w:r>
        <w:t>[13]</w:t>
      </w:r>
      <w:r>
        <w:fldChar w:fldCharType="end"/>
      </w:r>
      <w:r>
        <w:t>. </w:t>
      </w:r>
    </w:p>
    <w:p w14:paraId="6CC9402F" w14:textId="0D34C854" w:rsidR="00647A4A" w:rsidRDefault="00647A4A" w:rsidP="00647A4A">
      <w:pPr>
        <w:pStyle w:val="NormalWeb"/>
        <w:ind w:left="2550"/>
      </w:pPr>
      <w:r>
        <w:t xml:space="preserve">G4s are also implicated in recruiting viral </w:t>
      </w:r>
      <w:r w:rsidRPr="0055796B">
        <w:t>SARs Unique Domain (SUD) of Nsp3</w:t>
      </w:r>
      <w:r>
        <w:t xml:space="preserve"> </w:t>
      </w:r>
      <w:r>
        <w:fldChar w:fldCharType="begin">
          <w:fldData xml:space="preserve">PEVuZE5vdGU+PENpdGU+PEF1dGhvcj5Ib2dub248L0F1dGhvcj48WWVhcj4yMDIwPC9ZZWFyPjxS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</w:fldData>
        </w:fldChar>
      </w:r>
      <w:r>
        <w:instrText xml:space="preserve"> ADDIN EN.CITE </w:instrText>
      </w:r>
      <w:r>
        <w:fldChar w:fldCharType="begin">
          <w:fldData xml:space="preserve">PEVuZE5vdGU+PENpdGU+PEF1dGhvcj5Ib2dub248L0F1dGhvcj48WWVhcj4yMDIwPC9ZZWFyPjxS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</w:fldData>
        </w:fldChar>
      </w:r>
      <w:r>
        <w:instrText xml:space="preserve"> ADDIN EN.CITE.DATA </w:instrText>
      </w:r>
      <w:r>
        <w:fldChar w:fldCharType="end"/>
      </w:r>
      <w:r>
        <w:fldChar w:fldCharType="separate"/>
      </w:r>
      <w:r>
        <w:t>[14]</w:t>
      </w:r>
      <w:r>
        <w:fldChar w:fldCharType="end"/>
      </w:r>
      <w:r>
        <w:t>. While the mRNA vaccines do not encode this non-structural protein, an increasing number of breakthrough infections must consider the biology of both the virus and the non-native vaccine derived mRNA. With increased vaccination rates and continued boosters, it will be increasingly important to understand the immune status of patients expressing both mRNA-based vaccine spike proteins concurrent with viral spike protein expression. </w:t>
      </w:r>
    </w:p>
    <w:p w14:paraId="7FB04B0C" w14:textId="4439AD12" w:rsidR="00647A4A" w:rsidRPr="00B62519" w:rsidRDefault="00647A4A" w:rsidP="00647A4A">
      <w:pPr>
        <w:pStyle w:val="NormalWeb"/>
        <w:ind w:left="2550"/>
      </w:pPr>
      <w:r>
        <w:t>The changes to secondary structure can be observed in the G4 formations seen in each sequence using</w:t>
      </w:r>
      <w:r>
        <w:rPr>
          <w:rStyle w:val="apple-converted-space"/>
        </w:rPr>
        <w:t> </w:t>
      </w:r>
      <w:r w:rsidRPr="00AB51BF">
        <w:rPr>
          <w:rStyle w:val="apple-converted-space"/>
        </w:rPr>
        <w:t xml:space="preserve">QGRSMapper (Figure </w:t>
      </w:r>
      <w:r>
        <w:rPr>
          <w:rStyle w:val="apple-converted-space"/>
        </w:rPr>
        <w:t>3</w:t>
      </w:r>
      <w:r w:rsidRPr="00AB51BF">
        <w:rPr>
          <w:rStyle w:val="apple-converted-space"/>
        </w:rPr>
        <w:t>)</w:t>
      </w:r>
      <w:r>
        <w:rPr>
          <w:rStyle w:val="apple-converted-space"/>
        </w:rPr>
        <w:t xml:space="preserve"> </w:t>
      </w:r>
      <w:r>
        <w:rPr>
          <w:rStyle w:val="apple-converted-space"/>
        </w:rPr>
        <w:fldChar w:fldCharType="begin"/>
      </w:r>
      <w:r>
        <w:rPr>
          <w:rStyle w:val="apple-converted-space"/>
        </w:rPr>
        <w:instrText xml:space="preserve"> ADDIN EN.CITE &lt;EndNote&gt;&lt;Cite&gt;&lt;Author&gt;Kikin&lt;/Author&gt;&lt;Year&gt;2006&lt;/Year&gt;&lt;RecNum&gt;691&lt;/RecNum&gt;&lt;DisplayText&gt;&lt;style size="10"&gt;[5]&lt;/style&gt;&lt;/DisplayText&gt;&lt;record&gt;&lt;rec-number&gt;691&lt;/rec-number&gt;&lt;foreign-keys&gt;&lt;key app="EN" db-id="rffeasvxn5fdtpesr99vzsdk0wzapfta9zev" timestamp="1635885141"&gt;691&lt;/key&gt;&lt;/foreign-keys&gt;&lt;ref-type name="Journal Article"&gt;17&lt;/ref-type&gt;&lt;contributors&gt;&lt;authors&gt;&lt;author&gt;Kikin, O.&lt;/author&gt;&lt;author&gt;D&amp;apos;Antonio, L.&lt;/author&gt;&lt;author&gt;Bagga, P. S.&lt;/author&gt;&lt;/authors&gt;&lt;/contributors&gt;&lt;auth-address&gt;Bioinformatics, School of Theoretical and Applied Science, Ramapo College of New Jersey, Mahwah, NJ 07430, USA.&lt;/auth-address&gt;&lt;titles&gt;&lt;title&gt;QGRS Mapper: a web-based server for predicting G-quadruplexes in nucleotide sequences&lt;/title&gt;&lt;secondary-title&gt;Nucleic Acids Res&lt;/secondary-title&gt;&lt;/titles&gt;&lt;periodical&gt;&lt;full-title&gt;Nucleic Acids Res&lt;/full-title&gt;&lt;abbr-1&gt;Nucleic acids research&lt;/abbr-1&gt;&lt;/periodical&gt;&lt;pages&gt;W676-82&lt;/pages&gt;&lt;volume&gt;34&lt;/volume&gt;&lt;number&gt;Web Server issue&lt;/number&gt;&lt;edition&gt;2006/07/18&lt;/edition&gt;&lt;keywords&gt;&lt;keyword&gt;Computer Graphics&lt;/keyword&gt;&lt;keyword&gt;DNA/*chemistry&lt;/keyword&gt;&lt;keyword&gt;G-Quadruplexes&lt;/keyword&gt;&lt;keyword&gt;Guanine/*chemistry&lt;/keyword&gt;&lt;keyword&gt;Internet&lt;/keyword&gt;&lt;keyword&gt;Oligonucleotides/chemistry&lt;/keyword&gt;&lt;keyword&gt;RNA/chemistry&lt;/keyword&gt;&lt;keyword&gt;Sequence Analysis, DNA/*methods&lt;/keyword&gt;&lt;keyword&gt;Sequence Analysis, RNA/*methods&lt;/keyword&gt;&lt;keyword&gt;*Software&lt;/keyword&gt;&lt;keyword&gt;User-Computer Interface&lt;/keyword&gt;&lt;/keywords&gt;&lt;dates&gt;&lt;year&gt;2006&lt;/year&gt;&lt;pub-dates&gt;&lt;date&gt;Jul 1&lt;/date&gt;&lt;/pub-dates&gt;&lt;/dates&gt;&lt;isbn&gt;1362-4962 (Electronic)&amp;#xD;0305-1048 (Linking)&lt;/isbn&gt;&lt;accession-num&gt;16845096&lt;/accession-num&gt;&lt;urls&gt;&lt;related-urls&gt;&lt;url&gt;https://www.ncbi.nlm.nih.gov/pubmed/16845096&lt;/url&gt;&lt;/related-urls&gt;&lt;/urls&gt;&lt;custom2&gt;PMC1538864&lt;/custom2&gt;&lt;electronic-resource-num&gt;10.1093/nar/gkl253&lt;/electronic-resource-num&gt;&lt;/record&gt;&lt;/Cite&gt;&lt;/EndNote&gt;</w:instrText>
      </w:r>
      <w:r>
        <w:rPr>
          <w:rStyle w:val="apple-converted-space"/>
        </w:rPr>
        <w:fldChar w:fldCharType="separate"/>
      </w:r>
      <w:r>
        <w:rPr>
          <w:rStyle w:val="apple-converted-space"/>
        </w:rPr>
        <w:t>[5]</w:t>
      </w:r>
      <w:r>
        <w:rPr>
          <w:rStyle w:val="apple-converted-space"/>
        </w:rPr>
        <w:fldChar w:fldCharType="end"/>
      </w:r>
      <w:r>
        <w:rPr>
          <w:rStyle w:val="apple-converted-space"/>
        </w:rPr>
        <w:t>. Similar trends were observed using G4-iM Grinder (Personal communication Belmonte)</w:t>
      </w:r>
      <w:r>
        <w:rPr>
          <w:rStyle w:val="apple-converted-space"/>
        </w:rPr>
        <w:fldChar w:fldCharType="begin"/>
      </w:r>
      <w:r>
        <w:rPr>
          <w:rStyle w:val="apple-converted-space"/>
        </w:rPr>
        <w:instrText xml:space="preserve"> ADDIN EN.CITE &lt;EndNote&gt;&lt;Cite&gt;&lt;Author&gt;Belmonte-Reche&lt;/Author&gt;&lt;Year&gt;2021&lt;/Year&gt;&lt;RecNum&gt;729&lt;/RecNum&gt;&lt;DisplayText&gt;&lt;style size="10"&gt;[12]&lt;/style&gt;&lt;/DisplayText&gt;&lt;record&gt;&lt;rec-number&gt;729&lt;/rec-number&gt;&lt;foreign-keys&gt;&lt;key app="EN" db-id="rffeasvxn5fdtpesr99vzsdk0wzapfta9zev" timestamp="1636175840"&gt;729&lt;/key&gt;&lt;/foreign-keys&gt;&lt;ref-type name="Journal Article"&gt;17&lt;/ref-type&gt;&lt;contributors&gt;&lt;authors&gt;&lt;author&gt;Belmonte-Reche, E.&lt;/author&gt;&lt;author&gt;Serrano-Chacon, I.&lt;/author&gt;&lt;author&gt;Gonzalez, C.&lt;/author&gt;&lt;author&gt;Gallo, J.&lt;/author&gt;&lt;author&gt;Banobre-Lopez, M.&lt;/author&gt;&lt;/authors&gt;&lt;/contributors&gt;&lt;auth-address&gt;Advanced (Magnetic) Theranostic Nanostructures Lab, INL-International Iberian Nanotechnology Laboratory, Braga, Portugal.&amp;#xD;Instituto de Quimica Fisica&amp;apos;Rocasolano&amp;apos;, CSIC, Madrid, Spain.&lt;/auth-address&gt;&lt;titles&gt;&lt;title&gt;Potential G-quadruplexes and i-Motifs in the SARS-CoV-2&lt;/title&gt;&lt;secondary-title&gt;PLoS One&lt;/secondary-title&gt;&lt;/titles&gt;&lt;periodical&gt;&lt;full-title&gt;PLoS One&lt;/full-title&gt;&lt;abbr-1&gt;PloS one&lt;/abbr-1&gt;&lt;/periodical&gt;&lt;pages&gt;e0250654&lt;/pages&gt;&lt;volume&gt;16&lt;/volume&gt;&lt;number&gt;6&lt;/number&gt;&lt;edition&gt;2021/06/09&lt;/edition&gt;&lt;keywords&gt;&lt;keyword&gt;Computational Biology&lt;/keyword&gt;&lt;keyword&gt;*G-Quadruplexes&lt;/keyword&gt;&lt;keyword&gt;*Genome, Viral&lt;/keyword&gt;&lt;keyword&gt;Guanine&lt;/keyword&gt;&lt;keyword&gt;*Nucleotide Motifs&lt;/keyword&gt;&lt;keyword&gt;RNA, Viral/*genetics&lt;/keyword&gt;&lt;keyword&gt;SARS-CoV-2/*genetics&lt;/keyword&gt;&lt;/keywords&gt;&lt;dates&gt;&lt;year&gt;2021&lt;/year&gt;&lt;/dates&gt;&lt;isbn&gt;1932-6203 (Electronic)&amp;#xD;1932-6203 (Linking)&lt;/isbn&gt;&lt;accession-num&gt;34101725&lt;/accession-num&gt;&lt;urls&gt;&lt;related-urls&gt;&lt;url&gt;https://www.ncbi.nlm.nih.gov/pubmed/34101725&lt;/url&gt;&lt;/related-urls&gt;&lt;/urls&gt;&lt;custom2&gt;PMC8186786&lt;/custom2&gt;&lt;electronic-resource-num&gt;10.1371/journal.pone.0250654&lt;/electronic-resource-num&gt;&lt;/record&gt;&lt;/Cite&gt;&lt;/EndNote&gt;</w:instrText>
      </w:r>
      <w:r>
        <w:rPr>
          <w:rStyle w:val="apple-converted-space"/>
        </w:rPr>
        <w:fldChar w:fldCharType="separate"/>
      </w:r>
      <w:r>
        <w:rPr>
          <w:rStyle w:val="apple-converted-space"/>
        </w:rPr>
        <w:t>[12]</w:t>
      </w:r>
      <w:r>
        <w:rPr>
          <w:rStyle w:val="apple-converted-space"/>
        </w:rPr>
        <w:fldChar w:fldCharType="end"/>
      </w:r>
      <w:r>
        <w:rPr>
          <w:rStyle w:val="apple-converted-space"/>
        </w:rPr>
        <w:t>.</w:t>
      </w:r>
    </w:p>
    <w:p w14:paraId="293C14DB" w14:textId="77777777" w:rsidR="00647A4A" w:rsidRDefault="00647A4A" w:rsidP="00647A4A">
      <w:pPr>
        <w:pStyle w:val="NormalWeb"/>
        <w:ind w:left="1530"/>
        <w:jc w:val="center"/>
        <w:rPr>
          <w:b/>
          <w:bCs/>
        </w:rPr>
      </w:pPr>
      <w:r>
        <w:rPr>
          <w:b/>
          <w:bCs/>
        </w:rPr>
        <w:drawing>
          <wp:inline distT="0" distB="0" distL="0" distR="0" wp14:anchorId="23558626" wp14:editId="23081BD3">
            <wp:extent cx="5943600" cy="2419350"/>
            <wp:effectExtent l="0" t="0" r="0" b="635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00F8D507" w14:textId="09DA6115" w:rsidR="00647A4A" w:rsidRDefault="00647A4A" w:rsidP="00647A4A">
      <w:pPr>
        <w:pStyle w:val="NormalWeb"/>
        <w:ind w:left="2040"/>
      </w:pPr>
      <w:r w:rsidRPr="00AB51BF">
        <w:rPr>
          <w:b/>
          <w:bCs/>
        </w:rPr>
        <w:t xml:space="preserve">Figure </w:t>
      </w:r>
      <w:r>
        <w:rPr>
          <w:b/>
          <w:bCs/>
        </w:rPr>
        <w:t>3</w:t>
      </w:r>
      <w:r>
        <w:t>. Three sequences analyzed with QGRSMapper.  Only four G4 motifs (yellow) are identified in the Spike coding region of the virus mRNA (left). 19 G4 motifs are identified in Moderna (middle) and 9 G4 motifs are identified in Pfizer (Right).</w:t>
      </w:r>
    </w:p>
    <w:p w14:paraId="19CB11C3" w14:textId="77777777" w:rsidR="00647A4A" w:rsidRPr="00B62519" w:rsidRDefault="00647A4A" w:rsidP="00647A4A">
      <w:pPr>
        <w:pStyle w:val="NormalWeb"/>
        <w:ind w:left="2040"/>
      </w:pPr>
    </w:p>
    <w:p w14:paraId="65111B3F" w14:textId="3BE3AF4B" w:rsidR="00647A4A" w:rsidRDefault="00647A4A" w:rsidP="00647A4A">
      <w:pPr>
        <w:pStyle w:val="NormalWeb"/>
        <w:ind w:left="2040"/>
      </w:pPr>
      <w:r>
        <w:t>Does the increase of 4 to 19 G4 motifs alter the translation efficiency of these proteins? Do they create truncated spike proteins not seen with the natural virus?</w:t>
      </w:r>
    </w:p>
    <w:p w14:paraId="28C8A7FD" w14:textId="77777777" w:rsidR="00747E74" w:rsidRDefault="00747E74" w:rsidP="00647A4A">
      <w:pPr>
        <w:pStyle w:val="NormalWeb"/>
        <w:ind w:left="2040"/>
      </w:pPr>
    </w:p>
    <w:p w14:paraId="66355CAE" w14:textId="2E4C07B5" w:rsidR="00647A4A" w:rsidRPr="00747E74" w:rsidRDefault="00647A4A" w:rsidP="00747E74">
      <w:pPr>
        <w:ind w:left="2040"/>
        <w:rPr>
          <w:i/>
          <w:iCs/>
          <w:color w:val="000000"/>
        </w:rPr>
      </w:pPr>
      <w:r w:rsidRPr="00DC507A">
        <w:rPr>
          <w:i/>
          <w:iCs/>
          <w:color w:val="000000"/>
        </w:rPr>
        <w:t>Fidelity of Spike protein expression</w:t>
      </w:r>
    </w:p>
    <w:p w14:paraId="2831754D" w14:textId="490C1852" w:rsidR="00647A4A" w:rsidRPr="00747E74" w:rsidRDefault="00647A4A" w:rsidP="00647A4A">
      <w:pPr>
        <w:ind w:left="2040"/>
        <w:rPr>
          <w:rFonts w:ascii="Palatino Linotype" w:hAnsi="Palatino Linotype"/>
          <w:color w:val="000000"/>
          <w:sz w:val="20"/>
          <w:szCs w:val="20"/>
        </w:rPr>
      </w:pPr>
      <w:r w:rsidRPr="00747E74">
        <w:rPr>
          <w:rFonts w:ascii="Palatino Linotype" w:hAnsi="Palatino Linotype"/>
          <w:color w:val="000000"/>
          <w:sz w:val="20"/>
          <w:szCs w:val="20"/>
        </w:rPr>
        <w:t xml:space="preserve">To address these questions, there is another unique feature of the mRNA vaccines that must be considered. The uracil’s in the vaccines have been replaced with N1-methylpseudouridine. The use of N1-methylpseudouridine in these mRNAs will further complicate the folding predictions as both </w:t>
      </w:r>
      <w:proofErr w:type="spellStart"/>
      <w:r w:rsidRPr="00747E74">
        <w:rPr>
          <w:rFonts w:ascii="Palatino Linotype" w:hAnsi="Palatino Linotype"/>
          <w:color w:val="000000"/>
          <w:sz w:val="20"/>
          <w:szCs w:val="20"/>
        </w:rPr>
        <w:t>pseudouridine</w:t>
      </w:r>
      <w:proofErr w:type="spellEnd"/>
      <w:r w:rsidRPr="00747E74">
        <w:rPr>
          <w:rFonts w:ascii="Palatino Linotype" w:hAnsi="Palatino Linotype"/>
          <w:color w:val="000000"/>
          <w:sz w:val="20"/>
          <w:szCs w:val="20"/>
        </w:rPr>
        <w:t xml:space="preserve"> </w:t>
      </w:r>
      <w:r w:rsidRPr="00747E74">
        <w:rPr>
          <w:rFonts w:ascii="Palatino Linotype" w:hAnsi="Palatino Linotype"/>
          <w:sz w:val="20"/>
          <w:szCs w:val="20"/>
        </w:rPr>
        <w:t>(Ψ</w:t>
      </w:r>
      <w:r w:rsidRPr="00747E74">
        <w:rPr>
          <w:rFonts w:ascii="Palatino Linotype" w:hAnsi="Palatino Linotype"/>
          <w:color w:val="000000"/>
          <w:sz w:val="20"/>
          <w:szCs w:val="20"/>
        </w:rPr>
        <w:t>) and N1-methylpseudouridine (</w:t>
      </w:r>
      <w:r w:rsidRPr="00747E74">
        <w:rPr>
          <w:rFonts w:ascii="Palatino Linotype" w:hAnsi="Palatino Linotype"/>
          <w:sz w:val="20"/>
          <w:szCs w:val="20"/>
        </w:rPr>
        <w:t xml:space="preserve">m1Ψ) </w:t>
      </w:r>
      <w:r w:rsidRPr="00747E74">
        <w:rPr>
          <w:rFonts w:ascii="Palatino Linotype" w:hAnsi="Palatino Linotype"/>
          <w:color w:val="000000"/>
          <w:sz w:val="20"/>
          <w:szCs w:val="20"/>
        </w:rPr>
        <w:t>increase base stacking, RNA stability and melting temperatures compared to uracil</w:t>
      </w:r>
      <w:r w:rsidRPr="00747E74">
        <w:rPr>
          <w:rFonts w:ascii="Palatino Linotype" w:hAnsi="Palatino Linotype"/>
          <w:color w:val="000000"/>
          <w:sz w:val="20"/>
          <w:szCs w:val="20"/>
        </w:rPr>
        <w:fldChar w:fldCharType="begin">
          <w:fldData xml:space="preserve">PEVuZE5vdGU+PENpdGU+PEF1dGhvcj5XZXN0aG9mPC9BdXRob3I+PFllYXI+MjAxOTwvWWVhcj48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</w:fldData>
        </w:fldChar>
      </w:r>
      <w:r w:rsidRPr="00747E74">
        <w:rPr>
          <w:rFonts w:ascii="Palatino Linotype" w:hAnsi="Palatino Linotype"/>
          <w:sz w:val="20"/>
          <w:szCs w:val="20"/>
        </w:rPr>
        <w:instrText xml:space="preserve"> ADDIN EN.CITE </w:instrText>
      </w:r>
      <w:r w:rsidRPr="00747E74">
        <w:rPr>
          <w:rFonts w:ascii="Palatino Linotype" w:hAnsi="Palatino Linotype"/>
          <w:sz w:val="20"/>
          <w:szCs w:val="20"/>
        </w:rPr>
        <w:fldChar w:fldCharType="begin">
          <w:fldData xml:space="preserve">PEVuZE5vdGU+PENpdGU+PEF1dGhvcj5XZXN0aG9mPC9BdXRob3I+PFllYXI+MjAxOTwvWWVhcj48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</w:fldData>
        </w:fldChar>
      </w:r>
      <w:r w:rsidRPr="00747E74">
        <w:rPr>
          <w:rFonts w:ascii="Palatino Linotype" w:hAnsi="Palatino Linotype"/>
          <w:sz w:val="20"/>
          <w:szCs w:val="20"/>
        </w:rPr>
        <w:instrText xml:space="preserve"> ADDIN EN.CITE.DATA </w:instrText>
      </w:r>
      <w:r w:rsidRPr="00747E74">
        <w:rPr>
          <w:rFonts w:ascii="Palatino Linotype" w:hAnsi="Palatino Linotype"/>
          <w:sz w:val="20"/>
          <w:szCs w:val="20"/>
        </w:rPr>
      </w:r>
      <w:r w:rsidRPr="00747E74">
        <w:rPr>
          <w:rFonts w:ascii="Palatino Linotype" w:hAnsi="Palatino Linotype"/>
          <w:sz w:val="20"/>
          <w:szCs w:val="20"/>
        </w:rPr>
        <w:fldChar w:fldCharType="end"/>
      </w:r>
      <w:r w:rsidRPr="00747E74">
        <w:rPr>
          <w:rFonts w:ascii="Palatino Linotype" w:hAnsi="Palatino Linotype"/>
          <w:color w:val="000000"/>
          <w:sz w:val="20"/>
          <w:szCs w:val="20"/>
        </w:rPr>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[15,16]</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xml:space="preserve">. </w:t>
      </w:r>
    </w:p>
    <w:p w14:paraId="0C6DC8A4" w14:textId="77777777" w:rsidR="00647A4A" w:rsidRPr="00747E74" w:rsidRDefault="00647A4A" w:rsidP="00647A4A">
      <w:pPr>
        <w:rPr>
          <w:rFonts w:ascii="Palatino Linotype" w:hAnsi="Palatino Linotype"/>
          <w:color w:val="000000"/>
          <w:sz w:val="20"/>
          <w:szCs w:val="20"/>
        </w:rPr>
      </w:pPr>
    </w:p>
    <w:p w14:paraId="6AB701DC" w14:textId="1F01E30F" w:rsidR="00647A4A" w:rsidRPr="00747E74" w:rsidRDefault="00647A4A" w:rsidP="00647A4A">
      <w:pPr>
        <w:ind w:left="2040"/>
        <w:rPr>
          <w:rFonts w:ascii="Palatino Linotype" w:hAnsi="Palatino Linotype"/>
          <w:color w:val="000000"/>
          <w:sz w:val="20"/>
          <w:szCs w:val="20"/>
        </w:rPr>
      </w:pPr>
      <w:proofErr w:type="spellStart"/>
      <w:r w:rsidRPr="00747E74">
        <w:rPr>
          <w:rFonts w:ascii="Palatino Linotype" w:hAnsi="Palatino Linotype"/>
          <w:sz w:val="20"/>
          <w:szCs w:val="20"/>
        </w:rPr>
        <w:t>Pseudouridine</w:t>
      </w:r>
      <w:proofErr w:type="spellEnd"/>
      <w:r w:rsidRPr="00747E74">
        <w:rPr>
          <w:rFonts w:ascii="Palatino Linotype" w:hAnsi="Palatino Linotype"/>
          <w:sz w:val="20"/>
          <w:szCs w:val="20"/>
        </w:rPr>
        <w:t xml:space="preserve"> </w:t>
      </w:r>
      <w:r w:rsidRPr="00747E74">
        <w:rPr>
          <w:rFonts w:ascii="Palatino Linotype" w:hAnsi="Palatino Linotype"/>
          <w:color w:val="000000"/>
          <w:sz w:val="20"/>
          <w:szCs w:val="20"/>
        </w:rPr>
        <w:t>is the most common RNA modification</w:t>
      </w:r>
      <w:r w:rsidRPr="00747E74">
        <w:rPr>
          <w:rFonts w:ascii="Palatino Linotype" w:hAnsi="Palatino Linotype"/>
          <w:color w:val="000000"/>
          <w:sz w:val="20"/>
          <w:szCs w:val="20"/>
        </w:rPr>
        <w:fldChar w:fldCharType="begin"/>
      </w:r>
      <w:r w:rsidRPr="00747E74">
        <w:rPr>
          <w:rFonts w:ascii="Palatino Linotype" w:hAnsi="Palatino Linotype"/>
          <w:sz w:val="20"/>
          <w:szCs w:val="20"/>
        </w:rPr>
        <w:instrText xml:space="preserve"> ADDIN EN.CITE &lt;EndNote&gt;&lt;Cite&gt;&lt;Author&gt;Levi&lt;/Author&gt;&lt;Year&gt;2021&lt;/Year&gt;&lt;RecNum&gt;732&lt;/RecNum&gt;&lt;DisplayText&gt;&lt;style size="10"&gt;[17]&lt;/style&gt;&lt;/DisplayText&gt;&lt;record&gt;&lt;rec-number&gt;732&lt;/rec-number&gt;&lt;foreign-keys&gt;&lt;key app="EN" db-id="rffeasvxn5fdtpesr99vzsdk0wzapfta9zev" timestamp="1640065739"&gt;732&lt;/key&gt;&lt;/foreign-keys&gt;&lt;ref-type name="Journal Article"&gt;17&lt;/ref-type&gt;&lt;contributors&gt;&lt;authors&gt;&lt;author&gt;Levi, O.&lt;/author&gt;&lt;author&gt;Arava, Y. S.&lt;/author&gt;&lt;/authors&gt;&lt;/contributors&gt;&lt;auth-address&gt;Faculty of Biology, Technion - Israel Institute of Technology, Haifa 3200003, Israel.&lt;/auth-address&gt;&lt;titles&gt;&lt;title&gt;Pseudouridine-mediated translation control of mRNA by methionine aminoacyl tRNA synthetase&lt;/title&gt;&lt;secondary-title&gt;Nucleic Acids Res&lt;/secondary-title&gt;&lt;/titles&gt;&lt;periodical&gt;&lt;full-title&gt;Nucleic Acids Res&lt;/full-title&gt;&lt;abbr-1&gt;Nucleic acids research&lt;/abbr-1&gt;&lt;/periodical&gt;&lt;pages&gt;432-443&lt;/pages&gt;&lt;volume&gt;49&lt;/volume&gt;&lt;number&gt;1&lt;/number&gt;&lt;edition&gt;2020/12/12&lt;/edition&gt;&lt;keywords&gt;&lt;keyword&gt;CRISPR-Cas Systems&lt;/keyword&gt;&lt;keyword&gt;*Gene Expression Regulation, Fungal&lt;/keyword&gt;&lt;keyword&gt;Methionine/metabolism&lt;/keyword&gt;&lt;keyword&gt;Methionine-tRNA Ligase/*metabolism&lt;/keyword&gt;&lt;keyword&gt;Peptide Elongation Factors/*biosynthesis/genetics&lt;/keyword&gt;&lt;keyword&gt;Polyribosomes/metabolism&lt;/keyword&gt;&lt;keyword&gt;Protein Binding&lt;/keyword&gt;&lt;keyword&gt;*Protein Biosynthesis&lt;/keyword&gt;&lt;keyword&gt;Pseudouridine/*physiology&lt;/keyword&gt;&lt;keyword&gt;RNA Processing, Post-Transcriptional&lt;/keyword&gt;&lt;keyword&gt;RNA, Fungal/*genetics&lt;/keyword&gt;&lt;keyword&gt;RNA, Messenger/*genetics&lt;/keyword&gt;&lt;keyword&gt;Saccharomyces cerevisiae/genetics/*metabolism&lt;/keyword&gt;&lt;keyword&gt;Saccharomyces cerevisiae Proteins/biosynthesis/genetics/*metabolism&lt;/keyword&gt;&lt;/keywords&gt;&lt;dates&gt;&lt;year&gt;2021&lt;/year&gt;&lt;pub-dates&gt;&lt;date&gt;Jan 11&lt;/date&gt;&lt;/pub-dates&gt;&lt;/dates&gt;&lt;isbn&gt;1362-4962 (Electronic)&amp;#xD;0305-1048 (Linking)&lt;/isbn&gt;&lt;accession-num&gt;33305314&lt;/accession-num&gt;&lt;urls&gt;&lt;related-urls&gt;&lt;url&gt;https://www.ncbi.nlm.nih.gov/pubmed/33305314&lt;/url&gt;&lt;/related-urls&gt;&lt;/urls&gt;&lt;custom2&gt;PMC7797078&lt;/custom2&gt;&lt;electronic-resource-num&gt;10.1093/nar/gkaa1178&lt;/electronic-resource-num&gt;&lt;/record&gt;&lt;/Cite&gt;&lt;/EndNote&gt;</w:instrText>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[17]</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xml:space="preserve">. Both </w:t>
      </w:r>
      <w:r w:rsidRPr="00747E74">
        <w:rPr>
          <w:rFonts w:ascii="Palatino Linotype" w:hAnsi="Palatino Linotype"/>
          <w:sz w:val="20"/>
          <w:szCs w:val="20"/>
        </w:rPr>
        <w:t>Ψ</w:t>
      </w:r>
      <w:r w:rsidRPr="00747E74">
        <w:rPr>
          <w:rFonts w:ascii="Palatino Linotype" w:hAnsi="Palatino Linotype"/>
          <w:color w:val="000000"/>
          <w:sz w:val="20"/>
          <w:szCs w:val="20"/>
        </w:rPr>
        <w:t xml:space="preserve"> and </w:t>
      </w:r>
      <w:r w:rsidRPr="00747E74">
        <w:rPr>
          <w:rFonts w:ascii="Palatino Linotype" w:hAnsi="Palatino Linotype"/>
          <w:sz w:val="20"/>
          <w:szCs w:val="20"/>
        </w:rPr>
        <w:t>m1Ψ</w:t>
      </w:r>
      <w:r w:rsidRPr="00747E74">
        <w:rPr>
          <w:rFonts w:ascii="Palatino Linotype" w:hAnsi="Palatino Linotype"/>
          <w:color w:val="000000"/>
          <w:sz w:val="20"/>
          <w:szCs w:val="20"/>
        </w:rPr>
        <w:t xml:space="preserve"> are native nucleosides. </w:t>
      </w:r>
      <w:proofErr w:type="spellStart"/>
      <w:r w:rsidRPr="00747E74">
        <w:rPr>
          <w:rFonts w:ascii="Palatino Linotype" w:hAnsi="Palatino Linotype"/>
          <w:color w:val="000000"/>
          <w:sz w:val="20"/>
          <w:szCs w:val="20"/>
        </w:rPr>
        <w:t>Pseudouridine</w:t>
      </w:r>
      <w:proofErr w:type="spellEnd"/>
      <w:r w:rsidRPr="00747E74">
        <w:rPr>
          <w:rFonts w:ascii="Palatino Linotype" w:hAnsi="Palatino Linotype"/>
          <w:color w:val="000000"/>
          <w:sz w:val="20"/>
          <w:szCs w:val="20"/>
        </w:rPr>
        <w:t xml:space="preserve"> synthases (PUS1-PUS13) are responsible for converting uridine into </w:t>
      </w:r>
      <w:r w:rsidRPr="00747E74">
        <w:rPr>
          <w:rFonts w:ascii="Palatino Linotype" w:hAnsi="Palatino Linotype"/>
          <w:sz w:val="20"/>
          <w:szCs w:val="20"/>
        </w:rPr>
        <w:t>Ψ</w:t>
      </w:r>
      <w:r w:rsidRPr="00747E74">
        <w:rPr>
          <w:rFonts w:ascii="Palatino Linotype" w:hAnsi="Palatino Linotype"/>
          <w:color w:val="000000"/>
          <w:sz w:val="20"/>
          <w:szCs w:val="20"/>
        </w:rPr>
        <w:t xml:space="preserve"> and this conversion is very mRNA structure dependent</w:t>
      </w:r>
      <w:r w:rsidRPr="00747E74">
        <w:rPr>
          <w:rFonts w:ascii="Palatino Linotype" w:hAnsi="Palatino Linotype"/>
          <w:color w:val="000000"/>
          <w:sz w:val="20"/>
          <w:szCs w:val="20"/>
        </w:rPr>
        <w:fldChar w:fldCharType="begin">
          <w:fldData xml:space="preserve">PEVuZE5vdGU+PENpdGU+PEF1dGhvcj5DYXJsaWxlPC9BdXRob3I+PFllYXI+MjAxOTwvWWVhcj48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</w:fldData>
        </w:fldChar>
      </w:r>
      <w:r w:rsidRPr="00747E74">
        <w:rPr>
          <w:rFonts w:ascii="Palatino Linotype" w:hAnsi="Palatino Linotype"/>
          <w:sz w:val="20"/>
          <w:szCs w:val="20"/>
        </w:rPr>
        <w:instrText xml:space="preserve"> ADDIN EN.CITE </w:instrText>
      </w:r>
      <w:r w:rsidRPr="00747E74">
        <w:rPr>
          <w:rFonts w:ascii="Palatino Linotype" w:hAnsi="Palatino Linotype"/>
          <w:sz w:val="20"/>
          <w:szCs w:val="20"/>
        </w:rPr>
        <w:fldChar w:fldCharType="begin">
          <w:fldData xml:space="preserve">PEVuZE5vdGU+PENpdGU+PEF1dGhvcj5DYXJsaWxlPC9BdXRob3I+PFllYXI+MjAxOTwvWWVhcj48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</w:fldData>
        </w:fldChar>
      </w:r>
      <w:r w:rsidRPr="00747E74">
        <w:rPr>
          <w:rFonts w:ascii="Palatino Linotype" w:hAnsi="Palatino Linotype"/>
          <w:sz w:val="20"/>
          <w:szCs w:val="20"/>
        </w:rPr>
        <w:instrText xml:space="preserve"> ADDIN EN.CITE.DATA </w:instrText>
      </w:r>
      <w:r w:rsidRPr="00747E74">
        <w:rPr>
          <w:rFonts w:ascii="Palatino Linotype" w:hAnsi="Palatino Linotype"/>
          <w:sz w:val="20"/>
          <w:szCs w:val="20"/>
        </w:rPr>
      </w:r>
      <w:r w:rsidRPr="00747E74">
        <w:rPr>
          <w:rFonts w:ascii="Palatino Linotype" w:hAnsi="Palatino Linotype"/>
          <w:sz w:val="20"/>
          <w:szCs w:val="20"/>
        </w:rPr>
        <w:fldChar w:fldCharType="end"/>
      </w:r>
      <w:r w:rsidRPr="00747E74">
        <w:rPr>
          <w:rFonts w:ascii="Palatino Linotype" w:hAnsi="Palatino Linotype"/>
          <w:color w:val="000000"/>
          <w:sz w:val="20"/>
          <w:szCs w:val="20"/>
        </w:rPr>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[18,19]</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xml:space="preserve">.N1-specific </w:t>
      </w:r>
      <w:proofErr w:type="spellStart"/>
      <w:r w:rsidRPr="00747E74">
        <w:rPr>
          <w:rFonts w:ascii="Palatino Linotype" w:hAnsi="Palatino Linotype"/>
          <w:color w:val="000000"/>
          <w:sz w:val="20"/>
          <w:szCs w:val="20"/>
        </w:rPr>
        <w:t>pseudouridine</w:t>
      </w:r>
      <w:proofErr w:type="spellEnd"/>
      <w:r w:rsidRPr="00747E74">
        <w:rPr>
          <w:rFonts w:ascii="Palatino Linotype" w:hAnsi="Palatino Linotype"/>
          <w:color w:val="000000"/>
          <w:sz w:val="20"/>
          <w:szCs w:val="20"/>
        </w:rPr>
        <w:t xml:space="preserve"> methyltransferase converts </w:t>
      </w:r>
      <w:r w:rsidRPr="00747E74">
        <w:rPr>
          <w:rFonts w:ascii="Palatino Linotype" w:hAnsi="Palatino Linotype"/>
          <w:sz w:val="20"/>
          <w:szCs w:val="20"/>
        </w:rPr>
        <w:t>Ψ</w:t>
      </w:r>
      <w:r w:rsidRPr="00747E74">
        <w:rPr>
          <w:rFonts w:ascii="Palatino Linotype" w:hAnsi="Palatino Linotype"/>
          <w:color w:val="000000"/>
          <w:sz w:val="20"/>
          <w:szCs w:val="20"/>
        </w:rPr>
        <w:t xml:space="preserve"> into </w:t>
      </w:r>
      <w:r w:rsidRPr="00747E74">
        <w:rPr>
          <w:rFonts w:ascii="Palatino Linotype" w:hAnsi="Palatino Linotype"/>
          <w:sz w:val="20"/>
          <w:szCs w:val="20"/>
        </w:rPr>
        <w:t>m1Ψ</w:t>
      </w:r>
      <w:r w:rsidRPr="00747E74">
        <w:rPr>
          <w:rFonts w:ascii="Palatino Linotype" w:hAnsi="Palatino Linotype"/>
          <w:color w:val="000000"/>
          <w:sz w:val="20"/>
          <w:szCs w:val="20"/>
        </w:rPr>
        <w:t xml:space="preserve">. </w:t>
      </w:r>
    </w:p>
    <w:p w14:paraId="09CF3D4D" w14:textId="77777777" w:rsidR="00647A4A" w:rsidRPr="00747E74" w:rsidRDefault="00647A4A" w:rsidP="00647A4A">
      <w:pPr>
        <w:ind w:left="2040"/>
        <w:rPr>
          <w:rFonts w:ascii="Palatino Linotype" w:hAnsi="Palatino Linotype"/>
          <w:color w:val="000000"/>
          <w:sz w:val="20"/>
          <w:szCs w:val="20"/>
        </w:rPr>
      </w:pPr>
    </w:p>
    <w:p w14:paraId="6E6F676C" w14:textId="634308E6" w:rsidR="00647A4A" w:rsidRPr="00747E74" w:rsidRDefault="00647A4A" w:rsidP="00647A4A">
      <w:pPr>
        <w:ind w:left="2040"/>
        <w:rPr>
          <w:rFonts w:ascii="Palatino Linotype" w:hAnsi="Palatino Linotype"/>
          <w:color w:val="000000"/>
          <w:sz w:val="20"/>
          <w:szCs w:val="20"/>
        </w:rPr>
      </w:pPr>
      <w:r w:rsidRPr="00747E74">
        <w:rPr>
          <w:rFonts w:ascii="Palatino Linotype" w:hAnsi="Palatino Linotype"/>
          <w:color w:val="000000"/>
          <w:sz w:val="20"/>
          <w:szCs w:val="20"/>
        </w:rPr>
        <w:t xml:space="preserve">Methyltransferases and demethylases that govern nucleoside methylation are often biological signaling systems. It is unknown how these signaling systems will respond to molecules this densely methylated. Can biological demethylation present </w:t>
      </w:r>
      <w:r w:rsidRPr="00747E74">
        <w:rPr>
          <w:rFonts w:ascii="Palatino Linotype" w:hAnsi="Palatino Linotype"/>
          <w:sz w:val="20"/>
          <w:szCs w:val="20"/>
        </w:rPr>
        <w:t>Ψ</w:t>
      </w:r>
      <w:r w:rsidRPr="00747E74">
        <w:rPr>
          <w:rFonts w:ascii="Palatino Linotype" w:hAnsi="Palatino Linotype"/>
          <w:color w:val="000000"/>
          <w:sz w:val="20"/>
          <w:szCs w:val="20"/>
        </w:rPr>
        <w:t xml:space="preserve"> which has more promiscuous</w:t>
      </w:r>
      <w:r w:rsidRPr="00747E74">
        <w:rPr>
          <w:rStyle w:val="apple-converted-space"/>
          <w:rFonts w:ascii="Palatino Linotype" w:hAnsi="Palatino Linotype"/>
          <w:color w:val="000000"/>
          <w:sz w:val="20"/>
          <w:szCs w:val="20"/>
        </w:rPr>
        <w:t> </w:t>
      </w:r>
      <w:r w:rsidRPr="00747E74">
        <w:rPr>
          <w:rFonts w:ascii="Palatino Linotype" w:hAnsi="Palatino Linotype"/>
          <w:sz w:val="20"/>
          <w:szCs w:val="20"/>
        </w:rPr>
        <w:t>base pairing</w:t>
      </w:r>
      <w:r w:rsidRPr="00747E74">
        <w:rPr>
          <w:rFonts w:ascii="Palatino Linotype" w:hAnsi="Palatino Linotype"/>
          <w:color w:val="000000"/>
          <w:sz w:val="20"/>
          <w:szCs w:val="20"/>
        </w:rPr>
        <w:t> with G and A and is</w:t>
      </w:r>
      <w:r w:rsidRPr="00747E74">
        <w:rPr>
          <w:rStyle w:val="apple-converted-space"/>
          <w:rFonts w:ascii="Palatino Linotype" w:hAnsi="Palatino Linotype"/>
          <w:color w:val="000000"/>
          <w:sz w:val="20"/>
          <w:szCs w:val="20"/>
        </w:rPr>
        <w:t> </w:t>
      </w:r>
      <w:r w:rsidRPr="00747E74">
        <w:rPr>
          <w:rFonts w:ascii="Palatino Linotype" w:hAnsi="Palatino Linotype"/>
          <w:sz w:val="20"/>
          <w:szCs w:val="20"/>
        </w:rPr>
        <w:t>known to</w:t>
      </w:r>
      <w:r w:rsidRPr="00747E74">
        <w:rPr>
          <w:rStyle w:val="apple-converted-space"/>
          <w:rFonts w:ascii="Palatino Linotype" w:hAnsi="Palatino Linotype"/>
          <w:color w:val="000000"/>
          <w:sz w:val="20"/>
          <w:szCs w:val="20"/>
        </w:rPr>
        <w:t> </w:t>
      </w:r>
      <w:r w:rsidRPr="00747E74">
        <w:rPr>
          <w:rFonts w:ascii="Palatino Linotype" w:hAnsi="Palatino Linotype"/>
          <w:color w:val="000000"/>
          <w:sz w:val="20"/>
          <w:szCs w:val="20"/>
        </w:rPr>
        <w:t>create</w:t>
      </w:r>
      <w:r w:rsidRPr="00747E74">
        <w:rPr>
          <w:rStyle w:val="apple-converted-space"/>
          <w:rFonts w:ascii="Palatino Linotype" w:hAnsi="Palatino Linotype"/>
          <w:color w:val="000000"/>
          <w:sz w:val="20"/>
          <w:szCs w:val="20"/>
        </w:rPr>
        <w:t> </w:t>
      </w:r>
      <w:r w:rsidRPr="00747E74">
        <w:rPr>
          <w:rFonts w:ascii="Palatino Linotype" w:hAnsi="Palatino Linotype"/>
          <w:sz w:val="20"/>
          <w:szCs w:val="20"/>
        </w:rPr>
        <w:t>errors in translation</w:t>
      </w:r>
      <w:r w:rsidRPr="00747E74">
        <w:rPr>
          <w:rFonts w:ascii="Palatino Linotype" w:hAnsi="Palatino Linotype"/>
          <w:color w:val="000000"/>
          <w:sz w:val="20"/>
          <w:szCs w:val="20"/>
        </w:rPr>
        <w:t xml:space="preserve"> </w:t>
      </w:r>
      <w:r w:rsidRPr="00747E74">
        <w:rPr>
          <w:rFonts w:ascii="Palatino Linotype" w:hAnsi="Palatino Linotype"/>
          <w:color w:val="000000"/>
          <w:sz w:val="20"/>
          <w:szCs w:val="20"/>
        </w:rPr>
        <w:fldChar w:fldCharType="begin">
          <w:fldData xml:space="preserve">PEVuZE5vdGU+PENpdGU+PEF1dGhvcj5YaWE8L0F1dGhvcj48WWVhcj4yMDIxPC9ZZWFyPjxSZWNO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</w:fldData>
        </w:fldChar>
      </w:r>
      <w:r w:rsidRPr="00747E74">
        <w:rPr>
          <w:rFonts w:ascii="Palatino Linotype" w:hAnsi="Palatino Linotype"/>
          <w:sz w:val="20"/>
          <w:szCs w:val="20"/>
        </w:rPr>
        <w:instrText xml:space="preserve"> ADDIN EN.CITE </w:instrText>
      </w:r>
      <w:r w:rsidRPr="00747E74">
        <w:rPr>
          <w:rFonts w:ascii="Palatino Linotype" w:hAnsi="Palatino Linotype"/>
          <w:sz w:val="20"/>
          <w:szCs w:val="20"/>
        </w:rPr>
        <w:fldChar w:fldCharType="begin">
          <w:fldData xml:space="preserve">PEVuZE5vdGU+PENpdGU+PEF1dGhvcj5YaWE8L0F1dGhvcj48WWVhcj4yMDIxPC9ZZWFyPjxSZWNO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</w:fldData>
        </w:fldChar>
      </w:r>
      <w:r w:rsidRPr="00747E74">
        <w:rPr>
          <w:rFonts w:ascii="Palatino Linotype" w:hAnsi="Palatino Linotype"/>
          <w:sz w:val="20"/>
          <w:szCs w:val="20"/>
        </w:rPr>
        <w:instrText xml:space="preserve"> ADDIN EN.CITE.DATA </w:instrText>
      </w:r>
      <w:r w:rsidRPr="00747E74">
        <w:rPr>
          <w:rFonts w:ascii="Palatino Linotype" w:hAnsi="Palatino Linotype"/>
          <w:sz w:val="20"/>
          <w:szCs w:val="20"/>
        </w:rPr>
      </w:r>
      <w:r w:rsidRPr="00747E74">
        <w:rPr>
          <w:rFonts w:ascii="Palatino Linotype" w:hAnsi="Palatino Linotype"/>
          <w:sz w:val="20"/>
          <w:szCs w:val="20"/>
        </w:rPr>
        <w:fldChar w:fldCharType="end"/>
      </w:r>
      <w:r w:rsidRPr="00747E74">
        <w:rPr>
          <w:rFonts w:ascii="Palatino Linotype" w:hAnsi="Palatino Linotype"/>
          <w:color w:val="000000"/>
          <w:sz w:val="20"/>
          <w:szCs w:val="20"/>
        </w:rPr>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[20-22]</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xml:space="preserve">? While the methylation of </w:t>
      </w:r>
      <w:proofErr w:type="spellStart"/>
      <w:r w:rsidRPr="00747E74">
        <w:rPr>
          <w:rFonts w:ascii="Palatino Linotype" w:hAnsi="Palatino Linotype"/>
          <w:color w:val="000000"/>
          <w:sz w:val="20"/>
          <w:szCs w:val="20"/>
        </w:rPr>
        <w:t>pseudouridine</w:t>
      </w:r>
      <w:proofErr w:type="spellEnd"/>
      <w:r w:rsidRPr="00747E74">
        <w:rPr>
          <w:rFonts w:ascii="Palatino Linotype" w:hAnsi="Palatino Linotype"/>
          <w:color w:val="000000"/>
          <w:sz w:val="20"/>
          <w:szCs w:val="20"/>
        </w:rPr>
        <w:t xml:space="preserve"> should reduce the base pairing promiscuity</w:t>
      </w:r>
      <w:r w:rsidRPr="00747E74">
        <w:rPr>
          <w:rFonts w:ascii="Palatino Linotype" w:hAnsi="Palatino Linotype"/>
          <w:sz w:val="20"/>
          <w:szCs w:val="20"/>
        </w:rPr>
        <w:t>, both nucleosides have a significant impact on melting temperature of oligonucleotides and are thus less predictable than native uracil translation</w:t>
      </w:r>
      <w:r w:rsidRPr="00747E74">
        <w:rPr>
          <w:rFonts w:ascii="Palatino Linotype" w:hAnsi="Palatino Linotype"/>
          <w:sz w:val="20"/>
          <w:szCs w:val="20"/>
        </w:rPr>
        <w:fldChar w:fldCharType="begin">
          <w:fldData xml:space="preserve">PEVuZE5vdGU+PENpdGU+PEF1dGhvcj5QYXJyPC9BdXRob3I+PFllYXI+MjAyMDwvWWVhcj48UmVj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</w:fldData>
        </w:fldChar>
      </w:r>
      <w:r w:rsidRPr="00747E74">
        <w:rPr>
          <w:rFonts w:ascii="Palatino Linotype" w:hAnsi="Palatino Linotype"/>
          <w:sz w:val="20"/>
          <w:szCs w:val="20"/>
        </w:rPr>
        <w:instrText xml:space="preserve"> ADDIN EN.CITE </w:instrText>
      </w:r>
      <w:r w:rsidRPr="00747E74">
        <w:rPr>
          <w:rFonts w:ascii="Palatino Linotype" w:hAnsi="Palatino Linotype"/>
          <w:sz w:val="20"/>
          <w:szCs w:val="20"/>
        </w:rPr>
        <w:fldChar w:fldCharType="begin">
          <w:fldData xml:space="preserve">PEVuZE5vdGU+PENpdGU+PEF1dGhvcj5QYXJyPC9BdXRob3I+PFllYXI+MjAyMDwvWWVhcj48UmVj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</w:fldData>
        </w:fldChar>
      </w:r>
      <w:r w:rsidRPr="00747E74">
        <w:rPr>
          <w:rFonts w:ascii="Palatino Linotype" w:hAnsi="Palatino Linotype"/>
          <w:sz w:val="20"/>
          <w:szCs w:val="20"/>
        </w:rPr>
        <w:instrText xml:space="preserve"> ADDIN EN.CITE.DATA </w:instrText>
      </w:r>
      <w:r w:rsidRPr="00747E74">
        <w:rPr>
          <w:rFonts w:ascii="Palatino Linotype" w:hAnsi="Palatino Linotype"/>
          <w:sz w:val="20"/>
          <w:szCs w:val="20"/>
        </w:rPr>
      </w:r>
      <w:r w:rsidRPr="00747E74">
        <w:rPr>
          <w:rFonts w:ascii="Palatino Linotype" w:hAnsi="Palatino Linotype"/>
          <w:sz w:val="20"/>
          <w:szCs w:val="20"/>
        </w:rPr>
        <w:fldChar w:fldCharType="end"/>
      </w:r>
      <w:r w:rsidRPr="00747E74">
        <w:rPr>
          <w:rFonts w:ascii="Palatino Linotype" w:hAnsi="Palatino Linotype"/>
          <w:sz w:val="20"/>
          <w:szCs w:val="20"/>
        </w:rPr>
      </w:r>
      <w:r w:rsidRPr="00747E74">
        <w:rPr>
          <w:rFonts w:ascii="Palatino Linotype" w:hAnsi="Palatino Linotype"/>
          <w:sz w:val="20"/>
          <w:szCs w:val="20"/>
        </w:rPr>
        <w:fldChar w:fldCharType="separate"/>
      </w:r>
      <w:r w:rsidRPr="00747E74">
        <w:rPr>
          <w:rFonts w:ascii="Palatino Linotype" w:hAnsi="Palatino Linotype"/>
          <w:noProof/>
          <w:sz w:val="20"/>
          <w:szCs w:val="20"/>
        </w:rPr>
        <w:t>[16]</w:t>
      </w:r>
      <w:r w:rsidRPr="00747E74">
        <w:rPr>
          <w:rFonts w:ascii="Palatino Linotype" w:hAnsi="Palatino Linotype"/>
          <w:sz w:val="20"/>
          <w:szCs w:val="20"/>
        </w:rPr>
        <w:fldChar w:fldCharType="end"/>
      </w:r>
      <w:r w:rsidRPr="00747E74">
        <w:rPr>
          <w:rFonts w:ascii="Palatino Linotype" w:hAnsi="Palatino Linotype"/>
          <w:sz w:val="20"/>
          <w:szCs w:val="20"/>
        </w:rPr>
        <w:t xml:space="preserve">. </w:t>
      </w:r>
    </w:p>
    <w:p w14:paraId="42DF79C5" w14:textId="77777777" w:rsidR="00647A4A" w:rsidRPr="00747E74" w:rsidRDefault="00647A4A" w:rsidP="00647A4A">
      <w:pPr>
        <w:ind w:left="2040"/>
        <w:rPr>
          <w:rFonts w:ascii="Palatino Linotype" w:hAnsi="Palatino Linotype"/>
          <w:color w:val="000000"/>
          <w:sz w:val="20"/>
          <w:szCs w:val="20"/>
        </w:rPr>
      </w:pPr>
    </w:p>
    <w:p w14:paraId="124F44D3" w14:textId="43534ADD" w:rsidR="00647A4A" w:rsidRPr="00747E74" w:rsidRDefault="00647A4A" w:rsidP="00647A4A">
      <w:pPr>
        <w:ind w:left="2040"/>
        <w:rPr>
          <w:rFonts w:ascii="Palatino Linotype" w:hAnsi="Palatino Linotype"/>
          <w:color w:val="000000"/>
          <w:sz w:val="20"/>
          <w:szCs w:val="20"/>
        </w:rPr>
      </w:pPr>
      <w:r w:rsidRPr="00747E74">
        <w:rPr>
          <w:rFonts w:ascii="Palatino Linotype" w:hAnsi="Palatino Linotype"/>
          <w:color w:val="000000"/>
          <w:sz w:val="20"/>
          <w:szCs w:val="20"/>
        </w:rPr>
        <w:t xml:space="preserve">Subtle codon changes in the </w:t>
      </w:r>
      <w:proofErr w:type="spellStart"/>
      <w:r w:rsidRPr="00747E74">
        <w:rPr>
          <w:rFonts w:ascii="Palatino Linotype" w:hAnsi="Palatino Linotype"/>
          <w:color w:val="000000"/>
          <w:sz w:val="20"/>
          <w:szCs w:val="20"/>
        </w:rPr>
        <w:t>Furin</w:t>
      </w:r>
      <w:proofErr w:type="spellEnd"/>
      <w:r w:rsidRPr="00747E74">
        <w:rPr>
          <w:rFonts w:ascii="Palatino Linotype" w:hAnsi="Palatino Linotype"/>
          <w:color w:val="000000"/>
          <w:sz w:val="20"/>
          <w:szCs w:val="20"/>
        </w:rPr>
        <w:t xml:space="preserve"> </w:t>
      </w:r>
      <w:proofErr w:type="spellStart"/>
      <w:r w:rsidRPr="00747E74">
        <w:rPr>
          <w:rFonts w:ascii="Palatino Linotype" w:hAnsi="Palatino Linotype"/>
          <w:color w:val="000000"/>
          <w:sz w:val="20"/>
          <w:szCs w:val="20"/>
        </w:rPr>
        <w:t>clevage</w:t>
      </w:r>
      <w:proofErr w:type="spellEnd"/>
      <w:r w:rsidRPr="00747E74">
        <w:rPr>
          <w:rFonts w:ascii="Palatino Linotype" w:hAnsi="Palatino Linotype"/>
          <w:color w:val="000000"/>
          <w:sz w:val="20"/>
          <w:szCs w:val="20"/>
        </w:rPr>
        <w:t xml:space="preserve"> site (FCS) and SEB domain of the spike protein have demonstrated ribosomal pausing</w:t>
      </w:r>
      <w:r w:rsidRPr="00747E74">
        <w:rPr>
          <w:rFonts w:ascii="Palatino Linotype" w:hAnsi="Palatino Linotype"/>
          <w:color w:val="000000"/>
          <w:sz w:val="20"/>
          <w:szCs w:val="20"/>
        </w:rPr>
        <w:fldChar w:fldCharType="begin">
          <w:fldData xml:space="preserve">PEVuZE5vdGU+PENpdGU+PEF1dGhvcj5Qb3N0bmlrb3ZhPC9BdXRob3I+PFllYXI+MjAyMTwvWWVh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</w:fldData>
        </w:fldChar>
      </w:r>
      <w:r w:rsidRPr="00747E74">
        <w:rPr>
          <w:rFonts w:ascii="Palatino Linotype" w:hAnsi="Palatino Linotype"/>
          <w:sz w:val="20"/>
          <w:szCs w:val="20"/>
        </w:rPr>
        <w:instrText xml:space="preserve"> ADDIN EN.CITE </w:instrText>
      </w:r>
      <w:r w:rsidRPr="00747E74">
        <w:rPr>
          <w:rFonts w:ascii="Palatino Linotype" w:hAnsi="Palatino Linotype"/>
          <w:sz w:val="20"/>
          <w:szCs w:val="20"/>
        </w:rPr>
        <w:fldChar w:fldCharType="begin">
          <w:fldData xml:space="preserve">PEVuZE5vdGU+PENpdGU+PEF1dGhvcj5Qb3N0bmlrb3ZhPC9BdXRob3I+PFllYXI+MjAyMTwvWWVh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</w:fldData>
        </w:fldChar>
      </w:r>
      <w:r w:rsidRPr="00747E74">
        <w:rPr>
          <w:rFonts w:ascii="Palatino Linotype" w:hAnsi="Palatino Linotype"/>
          <w:sz w:val="20"/>
          <w:szCs w:val="20"/>
        </w:rPr>
        <w:instrText xml:space="preserve"> ADDIN EN.CITE.DATA </w:instrText>
      </w:r>
      <w:r w:rsidRPr="00747E74">
        <w:rPr>
          <w:rFonts w:ascii="Palatino Linotype" w:hAnsi="Palatino Linotype"/>
          <w:sz w:val="20"/>
          <w:szCs w:val="20"/>
        </w:rPr>
      </w:r>
      <w:r w:rsidRPr="00747E74">
        <w:rPr>
          <w:rFonts w:ascii="Palatino Linotype" w:hAnsi="Palatino Linotype"/>
          <w:sz w:val="20"/>
          <w:szCs w:val="20"/>
        </w:rPr>
        <w:fldChar w:fldCharType="end"/>
      </w:r>
      <w:r w:rsidRPr="00747E74">
        <w:rPr>
          <w:rFonts w:ascii="Palatino Linotype" w:hAnsi="Palatino Linotype"/>
          <w:color w:val="000000"/>
          <w:sz w:val="20"/>
          <w:szCs w:val="20"/>
        </w:rPr>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[23]</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The double proline residues (CGGCGG) in FCS/SEB are believed to play a role in codon CGG depletion which can create ribosomal pausing significant enough to impact proper spike protein folding. The omicron variant is notably mutated in this region (P681H, N679K).</w:t>
      </w:r>
    </w:p>
    <w:p w14:paraId="0610065B" w14:textId="77777777" w:rsidR="00647A4A" w:rsidRPr="00747E74" w:rsidRDefault="00647A4A" w:rsidP="00647A4A">
      <w:pPr>
        <w:ind w:left="2040"/>
        <w:rPr>
          <w:rFonts w:ascii="Palatino Linotype" w:hAnsi="Palatino Linotype"/>
          <w:color w:val="000000"/>
          <w:sz w:val="20"/>
          <w:szCs w:val="20"/>
        </w:rPr>
      </w:pPr>
    </w:p>
    <w:p w14:paraId="2FD09146" w14:textId="173E3CF8" w:rsidR="00647A4A" w:rsidRPr="00747E74" w:rsidRDefault="00647A4A" w:rsidP="00647A4A">
      <w:pPr>
        <w:ind w:left="2040"/>
        <w:rPr>
          <w:rFonts w:ascii="Palatino Linotype" w:hAnsi="Palatino Linotype"/>
          <w:color w:val="000000"/>
          <w:sz w:val="20"/>
          <w:szCs w:val="20"/>
        </w:rPr>
      </w:pPr>
      <w:r w:rsidRPr="00747E74">
        <w:rPr>
          <w:rFonts w:ascii="Palatino Linotype" w:hAnsi="Palatino Linotype"/>
          <w:color w:val="000000"/>
          <w:sz w:val="20"/>
          <w:szCs w:val="20"/>
        </w:rPr>
        <w:t xml:space="preserve">These </w:t>
      </w:r>
      <w:r w:rsidRPr="00747E74">
        <w:rPr>
          <w:rFonts w:ascii="Palatino Linotype" w:hAnsi="Palatino Linotype"/>
          <w:sz w:val="20"/>
          <w:szCs w:val="20"/>
        </w:rPr>
        <w:t>m1Ψ</w:t>
      </w:r>
      <w:r w:rsidRPr="00747E74">
        <w:rPr>
          <w:rFonts w:ascii="Palatino Linotype" w:hAnsi="Palatino Linotype"/>
          <w:color w:val="000000"/>
          <w:sz w:val="20"/>
          <w:szCs w:val="20"/>
        </w:rPr>
        <w:t xml:space="preserve"> replacements are excellent for evading host </w:t>
      </w:r>
      <w:proofErr w:type="spellStart"/>
      <w:r w:rsidRPr="00747E74">
        <w:rPr>
          <w:rFonts w:ascii="Palatino Linotype" w:hAnsi="Palatino Linotype"/>
          <w:color w:val="000000"/>
          <w:sz w:val="20"/>
          <w:szCs w:val="20"/>
        </w:rPr>
        <w:t>RNAses</w:t>
      </w:r>
      <w:proofErr w:type="spellEnd"/>
      <w:r w:rsidRPr="00747E74">
        <w:rPr>
          <w:rFonts w:ascii="Palatino Linotype" w:hAnsi="Palatino Linotype"/>
          <w:color w:val="000000"/>
          <w:sz w:val="20"/>
          <w:szCs w:val="20"/>
        </w:rPr>
        <w:t xml:space="preserve"> but they are also implicated in Toll Like Receptor </w:t>
      </w:r>
      <w:proofErr w:type="gramStart"/>
      <w:r w:rsidRPr="00747E74">
        <w:rPr>
          <w:rFonts w:ascii="Palatino Linotype" w:hAnsi="Palatino Linotype"/>
          <w:color w:val="000000"/>
          <w:sz w:val="20"/>
          <w:szCs w:val="20"/>
        </w:rPr>
        <w:t>biology</w:t>
      </w:r>
      <w:proofErr w:type="gramEnd"/>
      <w:r w:rsidRPr="00747E74">
        <w:rPr>
          <w:rFonts w:ascii="Palatino Linotype" w:hAnsi="Palatino Linotype"/>
          <w:color w:val="000000"/>
          <w:sz w:val="20"/>
          <w:szCs w:val="20"/>
        </w:rPr>
        <w:t xml:space="preserve"> and this is something unique to mRNA vaccines. While </w:t>
      </w:r>
      <w:r w:rsidRPr="00747E74">
        <w:rPr>
          <w:rFonts w:ascii="Palatino Linotype" w:hAnsi="Palatino Linotype"/>
          <w:sz w:val="20"/>
          <w:szCs w:val="20"/>
        </w:rPr>
        <w:t>m1Ψ</w:t>
      </w:r>
      <w:r w:rsidRPr="00747E74">
        <w:rPr>
          <w:rFonts w:ascii="Palatino Linotype" w:hAnsi="Palatino Linotype"/>
          <w:color w:val="000000"/>
          <w:sz w:val="20"/>
          <w:szCs w:val="20"/>
        </w:rPr>
        <w:t xml:space="preserve"> enables slower degradation of mRNAs, it comes at the cost of camouflaging the mRNA from the immune system that targets viral</w:t>
      </w:r>
      <w:r w:rsidRPr="00747E74">
        <w:rPr>
          <w:rStyle w:val="apple-converted-space"/>
          <w:rFonts w:ascii="Palatino Linotype" w:hAnsi="Palatino Linotype"/>
          <w:color w:val="000000"/>
          <w:sz w:val="20"/>
          <w:szCs w:val="20"/>
        </w:rPr>
        <w:t> </w:t>
      </w:r>
      <w:r w:rsidRPr="00747E74">
        <w:rPr>
          <w:rFonts w:ascii="Palatino Linotype" w:hAnsi="Palatino Linotype"/>
          <w:sz w:val="20"/>
          <w:szCs w:val="20"/>
        </w:rPr>
        <w:t xml:space="preserve">RNA secondary structures </w:t>
      </w:r>
      <w:r w:rsidRPr="00747E74">
        <w:rPr>
          <w:rFonts w:ascii="Palatino Linotype" w:hAnsi="Palatino Linotype"/>
          <w:color w:val="000000"/>
          <w:sz w:val="20"/>
          <w:szCs w:val="20"/>
        </w:rPr>
        <w:fldChar w:fldCharType="begin"/>
      </w:r>
      <w:r w:rsidRPr="00747E74">
        <w:rPr>
          <w:rFonts w:ascii="Palatino Linotype" w:hAnsi="Palatino Linotype"/>
          <w:sz w:val="20"/>
          <w:szCs w:val="20"/>
        </w:rPr>
        <w:instrText xml:space="preserve"> ADDIN EN.CITE &lt;EndNote&gt;&lt;Cite&gt;&lt;Author&gt;Nance&lt;/Author&gt;&lt;Year&gt;2021&lt;/Year&gt;&lt;RecNum&gt;695&lt;/RecNum&gt;&lt;DisplayText&gt;&lt;style size="10"&gt;[24]&lt;/style&gt;&lt;/DisplayText&gt;&lt;record&gt;&lt;rec-number&gt;695&lt;/rec-number&gt;&lt;foreign-keys&gt;&lt;key app="EN" db-id="rffeasvxn5fdtpesr99vzsdk0wzapfta9zev" timestamp="1635885288"&gt;695&lt;/key&gt;&lt;/foreign-keys&gt;&lt;ref-type name="Journal Article"&gt;17&lt;/ref-type&gt;&lt;contributors&gt;&lt;authors&gt;&lt;author&gt;Nance, K. D.&lt;/author&gt;&lt;author&gt;Meier, J. L.&lt;/author&gt;&lt;/authors&gt;&lt;/contributors&gt;&lt;auth-address&gt;Chemical Biology Laboratory, Center for Cancer Research, National Cancer Institute, National Institutes of Health, 538 Chandler Street, Frederick, Maryland 21702, United States.&lt;/auth-address&gt;&lt;titles&gt;&lt;title&gt;Modifications in an Emergency: The Role of N1-Methylpseudouridine in COVID-19 Vaccines&lt;/title&gt;&lt;secondary-title&gt;ACS Cent Sci&lt;/secondary-title&gt;&lt;/titles&gt;&lt;periodical&gt;&lt;full-title&gt;ACS Cent Sci&lt;/full-title&gt;&lt;/periodical&gt;&lt;pages&gt;748-756&lt;/pages&gt;&lt;volume&gt;7&lt;/volume&gt;&lt;number&gt;5&lt;/number&gt;&lt;edition&gt;2021/06/03&lt;/edition&gt;&lt;dates&gt;&lt;year&gt;2021&lt;/year&gt;&lt;pub-dates&gt;&lt;date&gt;May 26&lt;/date&gt;&lt;/pub-dates&gt;&lt;/dates&gt;&lt;isbn&gt;2374-7943 (Print)&amp;#xD;2374-7943 (Linking)&lt;/isbn&gt;&lt;accession-num&gt;34075344&lt;/accession-num&gt;&lt;urls&gt;&lt;related-urls&gt;&lt;url&gt;https://www.ncbi.nlm.nih.gov/pubmed/34075344&lt;/url&gt;&lt;/related-urls&gt;&lt;/urls&gt;&lt;custom2&gt;PMC8043204&lt;/custom2&gt;&lt;electronic-resource-num&gt;10.1021/acscentsci.1c00197&lt;/electronic-resource-num&gt;&lt;/record&gt;&lt;/Cite&gt;&lt;/EndNote&gt;</w:instrText>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[24]</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Immune receptor</w:t>
      </w:r>
      <w:r w:rsidRPr="00747E74">
        <w:rPr>
          <w:rStyle w:val="apple-converted-space"/>
          <w:rFonts w:ascii="Palatino Linotype" w:hAnsi="Palatino Linotype"/>
          <w:color w:val="000000"/>
          <w:sz w:val="20"/>
          <w:szCs w:val="20"/>
        </w:rPr>
        <w:t> </w:t>
      </w:r>
      <w:r w:rsidRPr="00747E74">
        <w:rPr>
          <w:rFonts w:ascii="Palatino Linotype" w:hAnsi="Palatino Linotype"/>
          <w:sz w:val="20"/>
          <w:szCs w:val="20"/>
        </w:rPr>
        <w:t>TLR3,7,8 and RIG-1</w:t>
      </w:r>
      <w:r w:rsidRPr="00747E74">
        <w:rPr>
          <w:rFonts w:ascii="Palatino Linotype" w:hAnsi="Palatino Linotype"/>
          <w:color w:val="000000"/>
          <w:sz w:val="20"/>
          <w:szCs w:val="20"/>
        </w:rPr>
        <w:t xml:space="preserve"> are intimately involved in targeting such secondary structures and their response is RNA modification dependent </w:t>
      </w:r>
      <w:r w:rsidRPr="00747E74">
        <w:rPr>
          <w:rFonts w:ascii="Palatino Linotype" w:hAnsi="Palatino Linotype"/>
          <w:color w:val="000000"/>
          <w:sz w:val="20"/>
          <w:szCs w:val="20"/>
        </w:rPr>
        <w:fldChar w:fldCharType="begin">
          <w:fldData xml:space="preserve">PEVuZE5vdGU+PENpdGU+PEF1dGhvcj5LYXJpa288L0F1dGhvcj48WWVhcj4yMDA0PC9ZZWFyPjxS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</w:fldData>
        </w:fldChar>
      </w:r>
      <w:r w:rsidRPr="00747E74">
        <w:rPr>
          <w:rFonts w:ascii="Palatino Linotype" w:hAnsi="Palatino Linotype"/>
          <w:sz w:val="20"/>
          <w:szCs w:val="20"/>
        </w:rPr>
        <w:instrText xml:space="preserve"> ADDIN EN.CITE </w:instrText>
      </w:r>
      <w:r w:rsidRPr="00747E74">
        <w:rPr>
          <w:rFonts w:ascii="Palatino Linotype" w:hAnsi="Palatino Linotype"/>
          <w:sz w:val="20"/>
          <w:szCs w:val="20"/>
        </w:rPr>
        <w:fldChar w:fldCharType="begin">
          <w:fldData xml:space="preserve">PEVuZE5vdGU+PENpdGU+PEF1dGhvcj5LYXJpa288L0F1dGhvcj48WWVhcj4yMDA0PC9ZZWFyPjxS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</w:fldData>
        </w:fldChar>
      </w:r>
      <w:r w:rsidRPr="00747E74">
        <w:rPr>
          <w:rFonts w:ascii="Palatino Linotype" w:hAnsi="Palatino Linotype"/>
          <w:sz w:val="20"/>
          <w:szCs w:val="20"/>
        </w:rPr>
        <w:instrText xml:space="preserve"> ADDIN EN.CITE.DATA </w:instrText>
      </w:r>
      <w:r w:rsidRPr="00747E74">
        <w:rPr>
          <w:rFonts w:ascii="Palatino Linotype" w:hAnsi="Palatino Linotype"/>
          <w:sz w:val="20"/>
          <w:szCs w:val="20"/>
        </w:rPr>
      </w:r>
      <w:r w:rsidRPr="00747E74">
        <w:rPr>
          <w:rFonts w:ascii="Palatino Linotype" w:hAnsi="Palatino Linotype"/>
          <w:sz w:val="20"/>
          <w:szCs w:val="20"/>
        </w:rPr>
        <w:fldChar w:fldCharType="end"/>
      </w:r>
      <w:r w:rsidRPr="00747E74">
        <w:rPr>
          <w:rFonts w:ascii="Palatino Linotype" w:hAnsi="Palatino Linotype"/>
          <w:color w:val="000000"/>
          <w:sz w:val="20"/>
          <w:szCs w:val="20"/>
        </w:rPr>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[25]</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xml:space="preserve">. This has been described as “reprogramming the innate immune and adaptive immune response” </w:t>
      </w:r>
      <w:r w:rsidRPr="00747E74">
        <w:rPr>
          <w:rFonts w:ascii="Palatino Linotype" w:hAnsi="Palatino Linotype"/>
          <w:color w:val="000000"/>
          <w:sz w:val="20"/>
          <w:szCs w:val="20"/>
        </w:rPr>
        <w:fldChar w:fldCharType="begin"/>
      </w:r>
      <w:r w:rsidRPr="00747E74">
        <w:rPr>
          <w:rFonts w:ascii="Palatino Linotype" w:hAnsi="Palatino Linotype"/>
          <w:sz w:val="20"/>
          <w:szCs w:val="20"/>
        </w:rPr>
        <w:instrText xml:space="preserve"> ADDIN EN.CITE &lt;EndNote&gt;&lt;Cite&gt;&lt;Author&gt;Fohse&lt;/Author&gt;&lt;Year&gt;2021&lt;/Year&gt;&lt;RecNum&gt;698&lt;/RecNum&gt;&lt;DisplayText&gt;&lt;style size="10"&gt;[26]&lt;/style&gt;&lt;/DisplayText&gt;&lt;record&gt;&lt;rec-number&gt;698&lt;/rec-number&gt;&lt;foreign-keys&gt;&lt;key app="EN" db-id="rffeasvxn5fdtpesr99vzsdk0wzapfta9zev" timestamp="1635885694"&gt;698&lt;/key&gt;&lt;/foreign-keys&gt;&lt;ref-type name="Journal Article"&gt;17&lt;/ref-type&gt;&lt;contributors&gt;&lt;authors&gt;&lt;author&gt;Fohse&lt;/author&gt;&lt;/authors&gt;&lt;/contributors&gt;&lt;titles&gt;&lt;title&gt;The BNT162b2 mRNA vaccine against SARS-CoV-2 reprograms both adaptive and innate immune responses&lt;/title&gt;&lt;secondary-title&gt;MedRXiv&lt;/secondary-title&gt;&lt;/titles&gt;&lt;periodical&gt;&lt;full-title&gt;MedRXiv&lt;/full-title&gt;&lt;/periodical&gt;&lt;dates&gt;&lt;year&gt;2021&lt;/year&gt;&lt;/dates&gt;&lt;urls&gt;&lt;related-urls&gt;&lt;url&gt;https://www.medrxiv.org/content/10.1101/2021.05.03.21256520v1.article-info&lt;/url&gt;&lt;/related-urls&gt;&lt;/urls&gt;&lt;electronic-resource-num&gt;https://doi.org/10.1101/2021.05.03.21256520&lt;/electronic-resource-num&gt;&lt;/record&gt;&lt;/Cite&gt;&lt;/EndNote&gt;</w:instrText>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[26]</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xml:space="preserve">. This may explain the increased rate of Herpes Zoster, HHV6/HHV7 (Pityriasis rosea) and </w:t>
      </w:r>
      <w:r w:rsidRPr="00747E74">
        <w:rPr>
          <w:rFonts w:ascii="Palatino Linotype" w:hAnsi="Palatino Linotype"/>
          <w:sz w:val="20"/>
          <w:szCs w:val="20"/>
        </w:rPr>
        <w:t>Epstein-Barr</w:t>
      </w:r>
      <w:r w:rsidRPr="00747E74">
        <w:rPr>
          <w:rFonts w:ascii="Palatino Linotype" w:hAnsi="Palatino Linotype"/>
          <w:color w:val="000000"/>
          <w:sz w:val="20"/>
          <w:szCs w:val="20"/>
        </w:rPr>
        <w:t xml:space="preserve"> reactivation post mRNA vaccination </w:t>
      </w:r>
      <w:r w:rsidRPr="00747E74">
        <w:rPr>
          <w:rFonts w:ascii="Palatino Linotype" w:hAnsi="Palatino Linotype"/>
          <w:color w:val="000000"/>
          <w:sz w:val="20"/>
          <w:szCs w:val="20"/>
        </w:rPr>
        <w:fldChar w:fldCharType="begin">
          <w:fldData xml:space="preserve">PEVuZE5vdGU+PENpdGU+PEF1dGhvcj5GdXJlcjwvQXV0aG9yPjxZZWFyPjIwMjE8L1llYXI+PFJl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=
</w:fldData>
        </w:fldChar>
      </w:r>
      <w:r w:rsidRPr="00747E74">
        <w:rPr>
          <w:rFonts w:ascii="Palatino Linotype" w:hAnsi="Palatino Linotype"/>
          <w:sz w:val="20"/>
          <w:szCs w:val="20"/>
        </w:rPr>
        <w:instrText xml:space="preserve"> ADDIN EN.CITE </w:instrText>
      </w:r>
      <w:r w:rsidRPr="00747E74">
        <w:rPr>
          <w:rFonts w:ascii="Palatino Linotype" w:hAnsi="Palatino Linotype"/>
          <w:sz w:val="20"/>
          <w:szCs w:val="20"/>
        </w:rPr>
        <w:fldChar w:fldCharType="begin">
          <w:fldData xml:space="preserve">PEVuZE5vdGU+PENpdGU+PEF1dGhvcj5GdXJlcjwvQXV0aG9yPjxZZWFyPjIwMjE8L1llYXI+PFJl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=
</w:fldData>
        </w:fldChar>
      </w:r>
      <w:r w:rsidRPr="00747E74">
        <w:rPr>
          <w:rFonts w:ascii="Palatino Linotype" w:hAnsi="Palatino Linotype"/>
          <w:sz w:val="20"/>
          <w:szCs w:val="20"/>
        </w:rPr>
        <w:instrText xml:space="preserve"> ADDIN EN.CITE.DATA </w:instrText>
      </w:r>
      <w:r w:rsidRPr="00747E74">
        <w:rPr>
          <w:rFonts w:ascii="Palatino Linotype" w:hAnsi="Palatino Linotype"/>
          <w:sz w:val="20"/>
          <w:szCs w:val="20"/>
        </w:rPr>
      </w:r>
      <w:r w:rsidRPr="00747E74">
        <w:rPr>
          <w:rFonts w:ascii="Palatino Linotype" w:hAnsi="Palatino Linotype"/>
          <w:sz w:val="20"/>
          <w:szCs w:val="20"/>
        </w:rPr>
        <w:fldChar w:fldCharType="end"/>
      </w:r>
      <w:r w:rsidRPr="00747E74">
        <w:rPr>
          <w:rFonts w:ascii="Palatino Linotype" w:hAnsi="Palatino Linotype"/>
          <w:color w:val="000000"/>
          <w:sz w:val="20"/>
          <w:szCs w:val="20"/>
        </w:rPr>
      </w:r>
      <w:r w:rsidRPr="00747E74">
        <w:rPr>
          <w:rFonts w:ascii="Palatino Linotype" w:hAnsi="Palatino Linotype"/>
          <w:color w:val="000000"/>
          <w:sz w:val="20"/>
          <w:szCs w:val="20"/>
        </w:rPr>
        <w:fldChar w:fldCharType="separate"/>
      </w:r>
      <w:r w:rsidRPr="00747E74">
        <w:rPr>
          <w:rFonts w:ascii="Palatino Linotype" w:hAnsi="Palatino Linotype"/>
          <w:noProof/>
          <w:sz w:val="20"/>
          <w:szCs w:val="20"/>
        </w:rPr>
        <w:t>[27-32]</w:t>
      </w:r>
      <w:r w:rsidRPr="00747E74">
        <w:rPr>
          <w:rFonts w:ascii="Palatino Linotype" w:hAnsi="Palatino Linotype"/>
          <w:color w:val="000000"/>
          <w:sz w:val="20"/>
          <w:szCs w:val="20"/>
        </w:rPr>
        <w:fldChar w:fldCharType="end"/>
      </w:r>
      <w:r w:rsidRPr="00747E74">
        <w:rPr>
          <w:rFonts w:ascii="Palatino Linotype" w:hAnsi="Palatino Linotype"/>
          <w:color w:val="000000"/>
          <w:sz w:val="20"/>
          <w:szCs w:val="20"/>
        </w:rPr>
        <w:t xml:space="preserve">. These reactivations are also seen with SARs-CoV-2 infection. Further investigation is required to understand if the mRNA vaccines exacerbate or curtail these reactivations. </w:t>
      </w:r>
    </w:p>
    <w:p w14:paraId="6F61F774" w14:textId="0167F08B" w:rsidR="00647A4A" w:rsidRDefault="00647A4A" w:rsidP="00647A4A">
      <w:pPr>
        <w:pStyle w:val="NormalWeb"/>
        <w:ind w:left="2040"/>
      </w:pPr>
      <w:r>
        <w:t>Codon optimizations and pseudouridine replacements alter the secondary structure significantly and likely change the</w:t>
      </w:r>
      <w:r>
        <w:rPr>
          <w:rStyle w:val="apple-converted-space"/>
        </w:rPr>
        <w:t> </w:t>
      </w:r>
      <w:r w:rsidRPr="00622B2B">
        <w:t>Toll Like Receptor activity</w:t>
      </w:r>
      <w:r>
        <w:t xml:space="preserve"> one might find with the native virus </w:t>
      </w:r>
      <w:r>
        <w:fldChar w:fldCharType="begin">
          <w:fldData xml:space="preserve">PEVuZE5vdGU+PENpdGU+PEF1dGhvcj5LYXJpa288L0F1dGhvcj48WWVhcj4yMDA1PC9ZZWFyPjxS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</w:fldData>
        </w:fldChar>
      </w:r>
      <w:r>
        <w:instrText xml:space="preserve"> ADDIN EN.CITE </w:instrText>
      </w:r>
      <w:r>
        <w:fldChar w:fldCharType="begin">
          <w:fldData xml:space="preserve">PEVuZE5vdGU+PENpdGU+PEF1dGhvcj5LYXJpa288L0F1dGhvcj48WWVhcj4yMDA1PC9ZZWFyPjxS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</w:fldData>
        </w:fldChar>
      </w:r>
      <w:r>
        <w:instrText xml:space="preserve"> ADDIN EN.CITE.DATA </w:instrText>
      </w:r>
      <w:r>
        <w:fldChar w:fldCharType="end"/>
      </w:r>
      <w:r>
        <w:fldChar w:fldCharType="separate"/>
      </w:r>
      <w:r>
        <w:t>[33]</w:t>
      </w:r>
      <w:r>
        <w:fldChar w:fldCharType="end"/>
      </w:r>
      <w:r>
        <w:t xml:space="preserve">. How these receptors behave in the presence of both vaccine-derived spike mRNA and viral derived spike mRNAs is a nascent field. However, this field is of interest to many physicians concerned about chronic diseases including cancer </w:t>
      </w:r>
      <w:r>
        <w:fldChar w:fldCharType="begin">
          <w:fldData xml:space="preserve">PEVuZE5vdGU+PENpdGU+PEF1dGhvcj5LeXJpYWtvcG91bG9zPC9BdXRob3I+PFllYXI+MjAyMTwv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</w:fldData>
        </w:fldChar>
      </w:r>
      <w:r>
        <w:instrText xml:space="preserve"> ADDIN EN.CITE </w:instrText>
      </w:r>
      <w:r>
        <w:fldChar w:fldCharType="begin">
          <w:fldData xml:space="preserve">PEVuZE5vdGU+PENpdGU+PEF1dGhvcj5LeXJpYWtvcG91bG9zPC9BdXRob3I+PFllYXI+MjAyMTwv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</w:fldData>
        </w:fldChar>
      </w:r>
      <w:r>
        <w:instrText xml:space="preserve"> ADDIN EN.CITE.DATA </w:instrText>
      </w:r>
      <w:r>
        <w:fldChar w:fldCharType="end"/>
      </w:r>
      <w:r>
        <w:fldChar w:fldCharType="separate"/>
      </w:r>
      <w:r>
        <w:t>[34,35]</w:t>
      </w:r>
      <w:r>
        <w:fldChar w:fldCharType="end"/>
      </w:r>
      <w:r>
        <w:t xml:space="preserve">. Jiang </w:t>
      </w:r>
      <w:r w:rsidRPr="00D15F9D">
        <w:rPr>
          <w:i/>
          <w:iCs/>
        </w:rPr>
        <w:t>et al</w:t>
      </w:r>
      <w:r>
        <w:t xml:space="preserve">. note that the spike protein localizes to the nucleus and significantly alters DNA damage and repair pathways via modified VDJ recombination required for adaptive immunity </w:t>
      </w:r>
      <w:r>
        <w:fldChar w:fldCharType="begin"/>
      </w:r>
      <w:r>
        <w:instrText xml:space="preserve"> ADDIN EN.CITE &lt;EndNote&gt;&lt;Cite&gt;&lt;Author&gt;Jiang&lt;/Author&gt;&lt;Year&gt;2021&lt;/Year&gt;&lt;RecNum&gt;727&lt;/RecNum&gt;&lt;DisplayText&gt;&lt;style size="10"&gt;[36]&lt;/style&gt;&lt;/DisplayText&gt;&lt;record&gt;&lt;rec-number&gt;727&lt;/rec-number&gt;&lt;foreign-keys&gt;&lt;key app="EN" db-id="rffeasvxn5fdtpesr99vzsdk0wzapfta9zev" timestamp="1636131329"&gt;727&lt;/key&gt;&lt;/foreign-keys&gt;&lt;ref-type name="Journal Article"&gt;17&lt;/ref-type&gt;&lt;contributors&gt;&lt;authors&gt;&lt;author&gt;Jiang, H.&lt;/author&gt;&lt;author&gt;Mei, Y. F.&lt;/author&gt;&lt;/authors&gt;&lt;/contributors&gt;&lt;auth-address&gt;Department of Molecular Biosciences, The Wenner-Gren Institute, Stockholm University, SE-10691 Stockholm, Sweden.&amp;#xD;Department of Clinical Microbiology, Virology, Umea University, SE-90185 Umea, Sweden.&lt;/auth-address&gt;&lt;titles&gt;&lt;title&gt;SARS-CoV-2 Spike Impairs DNA Damage Repair and Inhibits V(D)J Recombination In Vitro&lt;/title&gt;&lt;secondary-title&gt;Viruses&lt;/secondary-title&gt;&lt;/titles&gt;&lt;periodical&gt;&lt;full-title&gt;Viruses&lt;/full-title&gt;&lt;/periodical&gt;&lt;volume&gt;13&lt;/volume&gt;&lt;number&gt;10&lt;/number&gt;&lt;edition&gt;2021/10/27&lt;/edition&gt;&lt;keywords&gt;&lt;keyword&gt;*DNA damage repair&lt;/keyword&gt;&lt;keyword&gt;*SARS-CoV-2&lt;/keyword&gt;&lt;keyword&gt;*V(D)J recombination&lt;/keyword&gt;&lt;keyword&gt;*spike&lt;/keyword&gt;&lt;keyword&gt;*vaccine&lt;/keyword&gt;&lt;/keywords&gt;&lt;dates&gt;&lt;year&gt;2021&lt;/year&gt;&lt;pub-dates&gt;&lt;date&gt;Oct 13&lt;/date&gt;&lt;/pub-dates&gt;&lt;/dates&gt;&lt;isbn&gt;1999-4915 (Electronic)&amp;#xD;1999-4915 (Linking)&lt;/isbn&gt;&lt;accession-num&gt;34696485&lt;/accession-num&gt;&lt;urls&gt;&lt;related-urls&gt;&lt;url&gt;https://www.ncbi.nlm.nih.gov/pubmed/34696485&lt;/url&gt;&lt;/related-urls&gt;&lt;/urls&gt;&lt;custom2&gt;PMC8538446&lt;/custom2&gt;&lt;electronic-resource-num&gt;10.3390/v13102056&lt;/electronic-resource-num&gt;&lt;/record&gt;&lt;/Cite&gt;&lt;/EndNote&gt;</w:instrText>
      </w:r>
      <w:r>
        <w:fldChar w:fldCharType="separate"/>
      </w:r>
      <w:r>
        <w:t>[36]</w:t>
      </w:r>
      <w:r>
        <w:fldChar w:fldCharType="end"/>
      </w:r>
      <w:r>
        <w:t xml:space="preserve">. Many of these vaccine trials demonstrated lymophocytopenia and neutropenia 2 weeks after injection </w:t>
      </w:r>
      <w:r>
        <w:fldChar w:fldCharType="begin">
          <w:fldData xml:space="preserve">PEVuZE5vdGU+PENpdGU+PEF1dGhvcj5XYWxzaDwvQXV0aG9yPjxZZWFyPjIwMjA8L1llYXI+PFJl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</w:fldData>
        </w:fldChar>
      </w:r>
      <w:r>
        <w:instrText xml:space="preserve"> ADDIN EN.CITE </w:instrText>
      </w:r>
      <w:r>
        <w:fldChar w:fldCharType="begin">
          <w:fldData xml:space="preserve">PEVuZE5vdGU+PENpdGU+PEF1dGhvcj5XYWxzaDwvQXV0aG9yPjxZZWFyPjIwMjA8L1llYXI+PFJl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</w:fldData>
        </w:fldChar>
      </w:r>
      <w:r>
        <w:instrText xml:space="preserve"> ADDIN EN.CITE.DATA </w:instrText>
      </w:r>
      <w:r>
        <w:fldChar w:fldCharType="end"/>
      </w:r>
      <w:r>
        <w:fldChar w:fldCharType="separate"/>
      </w:r>
      <w:r>
        <w:t>[37,38]</w:t>
      </w:r>
      <w:r>
        <w:fldChar w:fldCharType="end"/>
      </w:r>
      <w:r>
        <w:t>. Down regulation of the innate immune system concurrent with reduced DNA repair may lead to carcinogenesis</w:t>
      </w:r>
      <w:r>
        <w:fldChar w:fldCharType="begin"/>
      </w:r>
      <w:r>
        <w:instrText xml:space="preserve"> ADDIN EN.CITE &lt;EndNote&gt;&lt;Cite&gt;&lt;Author&gt;Yousefzadeh&lt;/Author&gt;&lt;Year&gt;2021&lt;/Year&gt;&lt;RecNum&gt;807&lt;/RecNum&gt;&lt;DisplayText&gt;&lt;style size="10"&gt;[39]&lt;/style&gt;&lt;/DisplayText&gt;&lt;record&gt;&lt;rec-number&gt;807&lt;/rec-number&gt;&lt;foreign-keys&gt;&lt;key app="EN" db-id="rffeasvxn5fdtpesr99vzsdk0wzapfta9zev" timestamp="1636731812"&gt;807&lt;/key&gt;&lt;/foreign-keys&gt;&lt;ref-type name="Journal Article"&gt;17&lt;/ref-type&gt;&lt;contributors&gt;&lt;authors&gt;&lt;author&gt;Yousefzadeh, M.&lt;/author&gt;&lt;author&gt;Henpita, C.&lt;/author&gt;&lt;author&gt;Vyas, R.&lt;/author&gt;&lt;author&gt;Soto-Palma, C.&lt;/author&gt;&lt;author&gt;Robbins, P.&lt;/author&gt;&lt;author&gt;Niedernhofer, L.&lt;/author&gt;&lt;/authors&gt;&lt;/contributors&gt;&lt;auth-address&gt;Institute on the Biology of Aging and Metabolism Department of Biochemistry, Molecular Biology and Biophysics, University of Minnesota, Minneapolis, United States.&lt;/auth-address&gt;&lt;titles&gt;&lt;title&gt;DNA damage-how and why we age?&lt;/title&gt;&lt;secondary-title&gt;Elife&lt;/secondary-title&gt;&lt;/titles&gt;&lt;periodical&gt;&lt;full-title&gt;Elife&lt;/full-title&gt;&lt;/periodical&gt;&lt;volume&gt;10&lt;/volume&gt;&lt;edition&gt;2021/01/30&lt;/edition&gt;&lt;keywords&gt;&lt;keyword&gt;Aging&lt;/keyword&gt;&lt;keyword&gt;DNA damage&lt;/keyword&gt;&lt;keyword&gt;DNA repair&lt;/keyword&gt;&lt;keyword&gt;genetics&lt;/keyword&gt;&lt;keyword&gt;genome instability&lt;/keyword&gt;&lt;keyword&gt;genomics&lt;/keyword&gt;&lt;keyword&gt;progeria&lt;/keyword&gt;&lt;/keywords&gt;&lt;dates&gt;&lt;year&gt;2021&lt;/year&gt;&lt;pub-dates&gt;&lt;date&gt;Jan 29&lt;/date&gt;&lt;/pub-dates&gt;&lt;/dates&gt;&lt;isbn&gt;2050-084X (Electronic)&amp;#xD;2050-084X (Linking)&lt;/isbn&gt;&lt;accession-num&gt;33512317&lt;/accession-num&gt;&lt;urls&gt;&lt;related-urls&gt;&lt;url&gt;https://www.ncbi.nlm.nih.gov/pubmed/33512317&lt;/url&gt;&lt;/related-urls&gt;&lt;/urls&gt;&lt;custom2&gt;PMC7846274&lt;/custom2&gt;&lt;electronic-resource-num&gt;10.7554/eLife.62852&lt;/electronic-resource-num&gt;&lt;/record&gt;&lt;/Cite&gt;&lt;/EndNote&gt;</w:instrText>
      </w:r>
      <w:r>
        <w:fldChar w:fldCharType="separate"/>
      </w:r>
      <w:r>
        <w:t>[39]</w:t>
      </w:r>
      <w:r>
        <w:fldChar w:fldCharType="end"/>
      </w:r>
      <w:r>
        <w:t xml:space="preserve">. </w:t>
      </w:r>
    </w:p>
    <w:p w14:paraId="1C5F12DB" w14:textId="453EA8F9" w:rsidR="00647A4A" w:rsidRPr="00EE7CF6" w:rsidRDefault="00647A4A" w:rsidP="00647A4A">
      <w:pPr>
        <w:pStyle w:val="HTMLPreformatted"/>
        <w:spacing w:before="120"/>
        <w:ind w:left="2040"/>
        <w:rPr>
          <w:rFonts w:ascii="Palatino Linotype" w:hAnsi="Palatino Linotype" w:cs="Times New Roman"/>
          <w:color w:val="000000"/>
          <w:sz w:val="21"/>
          <w:szCs w:val="21"/>
        </w:rPr>
      </w:pPr>
      <w:r w:rsidRPr="00EE7CF6">
        <w:rPr>
          <w:rFonts w:ascii="Palatino Linotype" w:hAnsi="Palatino Linotype" w:cs="Times New Roman"/>
          <w:color w:val="000000"/>
          <w:sz w:val="21"/>
          <w:szCs w:val="21"/>
        </w:rPr>
        <w:t xml:space="preserve">Notably, promiscuous bases like inosine and </w:t>
      </w:r>
      <w:proofErr w:type="spellStart"/>
      <w:r w:rsidRPr="00EE7CF6">
        <w:rPr>
          <w:rFonts w:ascii="Palatino Linotype" w:hAnsi="Palatino Linotype" w:cs="Times New Roman"/>
          <w:color w:val="000000"/>
          <w:sz w:val="21"/>
          <w:szCs w:val="21"/>
        </w:rPr>
        <w:t>pseudouridine</w:t>
      </w:r>
      <w:proofErr w:type="spellEnd"/>
      <w:r w:rsidRPr="00EE7CF6">
        <w:rPr>
          <w:rFonts w:ascii="Palatino Linotype" w:hAnsi="Palatino Linotype" w:cs="Times New Roman"/>
          <w:color w:val="000000"/>
          <w:sz w:val="21"/>
          <w:szCs w:val="21"/>
        </w:rPr>
        <w:t xml:space="preserve"> are known to stabilize quadruplex Gs </w:t>
      </w:r>
      <w:r w:rsidRPr="00EE7CF6">
        <w:rPr>
          <w:rFonts w:ascii="Palatino Linotype" w:hAnsi="Palatino Linotype" w:cs="Times New Roman"/>
          <w:color w:val="000000"/>
          <w:sz w:val="21"/>
          <w:szCs w:val="21"/>
        </w:rPr>
        <w:fldChar w:fldCharType="begin">
          <w:fldData xml:space="preserve">PEVuZE5vdGU+PENpdGU+PEF1dGhvcj5IYWdlbjwvQXV0aG9yPjxZZWFyPjIwMjE8L1llYXI+PFJl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</w:fldData>
        </w:fldChar>
      </w:r>
      <w:r w:rsidRPr="00EE7CF6">
        <w:rPr>
          <w:rFonts w:ascii="Palatino Linotype" w:hAnsi="Palatino Linotype" w:cs="Times New Roman"/>
          <w:color w:val="000000"/>
          <w:sz w:val="21"/>
          <w:szCs w:val="21"/>
        </w:rPr>
        <w:instrText xml:space="preserve"> ADDIN EN.CITE </w:instrText>
      </w:r>
      <w:r w:rsidRPr="00EE7CF6">
        <w:rPr>
          <w:rFonts w:ascii="Palatino Linotype" w:hAnsi="Palatino Linotype" w:cs="Times New Roman"/>
          <w:color w:val="000000"/>
          <w:sz w:val="21"/>
          <w:szCs w:val="21"/>
        </w:rPr>
        <w:fldChar w:fldCharType="begin">
          <w:fldData xml:space="preserve">PEVuZE5vdGU+PENpdGU+PEF1dGhvcj5IYWdlbjwvQXV0aG9yPjxZZWFyPjIwMjE8L1llYXI+PFJl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</w:fldData>
        </w:fldChar>
      </w:r>
      <w:r w:rsidRPr="00EE7CF6">
        <w:rPr>
          <w:rFonts w:ascii="Palatino Linotype" w:hAnsi="Palatino Linotype" w:cs="Times New Roman"/>
          <w:color w:val="000000"/>
          <w:sz w:val="21"/>
          <w:szCs w:val="21"/>
        </w:rPr>
        <w:instrText xml:space="preserve"> ADDIN EN.CITE.DATA </w:instrText>
      </w:r>
      <w:r w:rsidRPr="00EE7CF6">
        <w:rPr>
          <w:rFonts w:ascii="Palatino Linotype" w:hAnsi="Palatino Linotype" w:cs="Times New Roman"/>
          <w:color w:val="000000"/>
          <w:sz w:val="21"/>
          <w:szCs w:val="21"/>
        </w:rPr>
      </w:r>
      <w:r w:rsidRPr="00EE7CF6">
        <w:rPr>
          <w:rFonts w:ascii="Palatino Linotype" w:hAnsi="Palatino Linotype" w:cs="Times New Roman"/>
          <w:color w:val="000000"/>
          <w:sz w:val="21"/>
          <w:szCs w:val="21"/>
        </w:rPr>
        <w:fldChar w:fldCharType="end"/>
      </w:r>
      <w:r w:rsidRPr="00EE7CF6">
        <w:rPr>
          <w:rFonts w:ascii="Palatino Linotype" w:hAnsi="Palatino Linotype" w:cs="Times New Roman"/>
          <w:color w:val="000000"/>
          <w:sz w:val="21"/>
          <w:szCs w:val="21"/>
        </w:rPr>
      </w:r>
      <w:r w:rsidRPr="00EE7CF6">
        <w:rPr>
          <w:rFonts w:ascii="Palatino Linotype" w:hAnsi="Palatino Linotype" w:cs="Times New Roman"/>
          <w:color w:val="000000"/>
          <w:sz w:val="21"/>
          <w:szCs w:val="21"/>
        </w:rPr>
        <w:fldChar w:fldCharType="separate"/>
      </w:r>
      <w:r w:rsidRPr="00EE7CF6">
        <w:rPr>
          <w:rFonts w:ascii="Palatino Linotype" w:hAnsi="Palatino Linotype" w:cs="Times New Roman"/>
          <w:noProof/>
          <w:color w:val="000000"/>
          <w:sz w:val="21"/>
          <w:szCs w:val="21"/>
        </w:rPr>
        <w:t>[40]</w:t>
      </w:r>
      <w:r w:rsidRPr="00EE7CF6">
        <w:rPr>
          <w:rFonts w:ascii="Palatino Linotype" w:hAnsi="Palatino Linotype" w:cs="Times New Roman"/>
          <w:color w:val="000000"/>
          <w:sz w:val="21"/>
          <w:szCs w:val="21"/>
        </w:rPr>
        <w:fldChar w:fldCharType="end"/>
      </w:r>
      <w:r w:rsidRPr="00EE7CF6">
        <w:rPr>
          <w:rFonts w:ascii="Palatino Linotype" w:hAnsi="Palatino Linotype" w:cs="Times New Roman"/>
          <w:color w:val="000000"/>
          <w:sz w:val="21"/>
          <w:szCs w:val="21"/>
        </w:rPr>
        <w:t xml:space="preserve"> </w:t>
      </w:r>
      <w:r w:rsidRPr="00EE7CF6">
        <w:rPr>
          <w:rFonts w:ascii="Palatino Linotype" w:hAnsi="Palatino Linotype" w:cs="Times New Roman"/>
          <w:color w:val="000000"/>
          <w:sz w:val="21"/>
          <w:szCs w:val="21"/>
        </w:rPr>
        <w:fldChar w:fldCharType="begin"/>
      </w:r>
      <w:r w:rsidRPr="00EE7CF6">
        <w:rPr>
          <w:rFonts w:ascii="Palatino Linotype" w:hAnsi="Palatino Linotype" w:cs="Times New Roman"/>
          <w:color w:val="000000"/>
          <w:sz w:val="21"/>
          <w:szCs w:val="21"/>
        </w:rPr>
        <w:instrText xml:space="preserve"> ADDIN EN.CITE &lt;EndNote&gt;&lt;Cite&gt;&lt;Author&gt;Jara-Espejo&lt;/Author&gt;&lt;Year&gt;2020&lt;/Year&gt;&lt;RecNum&gt;724&lt;/RecNum&gt;&lt;DisplayText&gt;&lt;style size="10"&gt;[41]&lt;/style&gt;&lt;/DisplayText&gt;&lt;record&gt;&lt;rec-number&gt;724&lt;/rec-number&gt;&lt;foreign-keys&gt;&lt;key app="EN" db-id="rffeasvxn5fdtpesr99vzsdk0wzapfta9zev" timestamp="1635904606"&gt;724&lt;/key&gt;&lt;/foreign-keys&gt;&lt;ref-type name="Journal Article"&gt;17&lt;/ref-type&gt;&lt;contributors&gt;&lt;authors&gt;&lt;author&gt;Jara-Espejo, M.&lt;/author&gt;&lt;author&gt;Fleming, A. M.&lt;/author&gt;&lt;author&gt;Burrows, C. J.&lt;/author&gt;&lt;/authors&gt;&lt;/contributors&gt;&lt;auth-address&gt;Department of Chemistry, University of Utah, 315 South 1400 East, Salt Lake City, Utah 84112-0850, United States.&amp;#xD;Department of Morphology, Piracicaba Dental School, University of Campinas-UNICAMP, Av. Limeira 901, Piracicaba, CEP 13414-018 Sao Paulo, Brazil.&lt;/auth-address&gt;&lt;titles&gt;&lt;title&gt;Potential G-Quadruplex Forming Sequences and N(6)-Methyladenosine Colocalize at Human Pre-mRNA Intron Splice Sites&lt;/title&gt;&lt;secondary-title&gt;ACS Chem Biol&lt;/secondary-title&gt;&lt;/titles&gt;&lt;periodical&gt;&lt;full-title&gt;ACS Chem Biol&lt;/full-title&gt;&lt;/periodical&gt;&lt;pages&gt;1292-1300&lt;/pages&gt;&lt;volume&gt;15&lt;/volume&gt;&lt;number&gt;6&lt;/number&gt;&lt;edition&gt;2020/05/13&lt;/edition&gt;&lt;keywords&gt;&lt;keyword&gt;Adenosine/*analogs &amp;amp; derivatives/analysis/genetics&lt;/keyword&gt;&lt;keyword&gt;*G-Quadruplexes&lt;/keyword&gt;&lt;keyword&gt;Humans&lt;/keyword&gt;&lt;keyword&gt;*Introns&lt;/keyword&gt;&lt;keyword&gt;Pseudouridine/analysis/genetics&lt;/keyword&gt;&lt;keyword&gt;RNA Precursors/*chemistry/genetics&lt;/keyword&gt;&lt;keyword&gt;*RNA Splice Sites&lt;/keyword&gt;&lt;keyword&gt;RNA Splicing&lt;/keyword&gt;&lt;keyword&gt;Transcriptome&lt;/keyword&gt;&lt;/keywords&gt;&lt;dates&gt;&lt;year&gt;2020&lt;/year&gt;&lt;pub-dates&gt;&lt;date&gt;Jun 19&lt;/date&gt;&lt;/pub-dates&gt;&lt;/dates&gt;&lt;isbn&gt;1554-8937 (Electronic)&amp;#xD;1554-8929 (Linking)&lt;/isbn&gt;&lt;accession-num&gt;32396327&lt;/accession-num&gt;&lt;urls&gt;&lt;related-urls&gt;&lt;url&gt;https://www.ncbi.nlm.nih.gov/pubmed/32396327&lt;/url&gt;&lt;/related-urls&gt;&lt;/urls&gt;&lt;custom2&gt;PMC7309266&lt;/custom2&gt;&lt;electronic-resource-num&gt;10.1021/acschembio.0c00260&lt;/electronic-resource-num&gt;&lt;/record&gt;&lt;/Cite&gt;&lt;/EndNote&gt;</w:instrText>
      </w:r>
      <w:r w:rsidRPr="00EE7CF6">
        <w:rPr>
          <w:rFonts w:ascii="Palatino Linotype" w:hAnsi="Palatino Linotype" w:cs="Times New Roman"/>
          <w:color w:val="000000"/>
          <w:sz w:val="21"/>
          <w:szCs w:val="21"/>
        </w:rPr>
        <w:fldChar w:fldCharType="separate"/>
      </w:r>
      <w:r w:rsidRPr="00EE7CF6">
        <w:rPr>
          <w:rFonts w:ascii="Palatino Linotype" w:hAnsi="Palatino Linotype" w:cs="Times New Roman"/>
          <w:noProof/>
          <w:color w:val="000000"/>
          <w:sz w:val="21"/>
          <w:szCs w:val="21"/>
        </w:rPr>
        <w:t>[41]</w:t>
      </w:r>
      <w:r w:rsidRPr="00EE7CF6">
        <w:rPr>
          <w:rFonts w:ascii="Palatino Linotype" w:hAnsi="Palatino Linotype" w:cs="Times New Roman"/>
          <w:color w:val="000000"/>
          <w:sz w:val="21"/>
          <w:szCs w:val="21"/>
        </w:rPr>
        <w:fldChar w:fldCharType="end"/>
      </w:r>
      <w:r w:rsidRPr="00EE7CF6">
        <w:rPr>
          <w:rFonts w:ascii="Palatino Linotype" w:hAnsi="Palatino Linotype" w:cs="Times New Roman"/>
          <w:color w:val="000000"/>
          <w:sz w:val="21"/>
          <w:szCs w:val="21"/>
        </w:rPr>
        <w:t xml:space="preserve"> further exacerbating the impact of G4 quartet formation with codon </w:t>
      </w:r>
      <w:r w:rsidRPr="00EE7CF6">
        <w:rPr>
          <w:rFonts w:ascii="Palatino Linotype" w:hAnsi="Palatino Linotype" w:cs="Times New Roman"/>
          <w:color w:val="000000"/>
          <w:sz w:val="21"/>
          <w:szCs w:val="21"/>
        </w:rPr>
        <w:lastRenderedPageBreak/>
        <w:t xml:space="preserve">optimization. Less is known about </w:t>
      </w:r>
      <w:r w:rsidRPr="00EE7CF6">
        <w:rPr>
          <w:rFonts w:ascii="Palatino Linotype" w:hAnsi="Palatino Linotype" w:cs="Times New Roman"/>
          <w:sz w:val="21"/>
          <w:szCs w:val="21"/>
        </w:rPr>
        <w:t>m1Ψ interaction with G4’s but given it has a similar increase in Tm as Ψ, it is expected to stabilize secondary structures in RNA.</w:t>
      </w:r>
    </w:p>
    <w:p w14:paraId="06631CD3" w14:textId="3A3A31E0" w:rsidR="00647A4A" w:rsidRPr="003911CA" w:rsidRDefault="00647A4A" w:rsidP="00647A4A">
      <w:pPr>
        <w:pStyle w:val="HTMLPreformatted"/>
        <w:spacing w:before="120"/>
        <w:ind w:left="2040"/>
        <w:rPr>
          <w:rFonts w:ascii="Palatino Linotype" w:hAnsi="Palatino Linotype" w:cs="Times New Roman"/>
          <w:color w:val="000000"/>
        </w:rPr>
      </w:pPr>
      <w:r w:rsidRPr="003911CA">
        <w:rPr>
          <w:rFonts w:ascii="Palatino Linotype" w:hAnsi="Palatino Linotype" w:cs="Times New Roman"/>
          <w:color w:val="000000"/>
        </w:rPr>
        <w:t xml:space="preserve">How much </w:t>
      </w:r>
      <w:r w:rsidRPr="003911CA">
        <w:rPr>
          <w:rFonts w:ascii="Palatino Linotype" w:hAnsi="Palatino Linotype" w:cs="Times New Roman"/>
        </w:rPr>
        <w:t>m1Ψ</w:t>
      </w:r>
      <w:r w:rsidRPr="003911CA">
        <w:rPr>
          <w:rFonts w:ascii="Palatino Linotype" w:hAnsi="Palatino Linotype" w:cs="Times New Roman"/>
          <w:color w:val="000000"/>
        </w:rPr>
        <w:t xml:space="preserve"> is present in these mRNAs?  The only independent DNA sequence released for these mRNA vaccines were sequenced on Illumina platforms that are blind to </w:t>
      </w:r>
      <w:proofErr w:type="spellStart"/>
      <w:r w:rsidRPr="003911CA">
        <w:rPr>
          <w:rFonts w:ascii="Palatino Linotype" w:hAnsi="Palatino Linotype" w:cs="Times New Roman"/>
        </w:rPr>
        <w:t>pseudouridine</w:t>
      </w:r>
      <w:proofErr w:type="spellEnd"/>
      <w:r w:rsidRPr="003911CA">
        <w:rPr>
          <w:rFonts w:ascii="Palatino Linotype" w:hAnsi="Palatino Linotype" w:cs="Times New Roman"/>
          <w:color w:val="000000"/>
        </w:rPr>
        <w:t xml:space="preserve"> </w:t>
      </w:r>
      <w:r w:rsidRPr="003911CA">
        <w:rPr>
          <w:rFonts w:ascii="Palatino Linotype" w:hAnsi="Palatino Linotype" w:cs="Times New Roman"/>
          <w:color w:val="000000"/>
        </w:rPr>
        <w:fldChar w:fldCharType="begin"/>
      </w:r>
      <w:r w:rsidRPr="003911CA">
        <w:rPr>
          <w:rFonts w:ascii="Palatino Linotype" w:hAnsi="Palatino Linotype" w:cs="Times New Roman"/>
          <w:color w:val="000000"/>
        </w:rPr>
        <w:instrText xml:space="preserve"> ADDIN EN.CITE &lt;EndNote&gt;&lt;Cite&gt;&lt;Author&gt;Dae-Eun Jeong&lt;/Author&gt;&lt;Year&gt;2021&lt;/Year&gt;&lt;RecNum&gt;723&lt;/RecNum&gt;&lt;DisplayText&gt;&lt;style size="10"&gt;[42]&lt;/style&gt;&lt;/DisplayText&gt;&lt;record&gt;&lt;rec-number&gt;723&lt;/rec-number&gt;&lt;foreign-keys&gt;&lt;key app="EN" db-id="rffeasvxn5fdtpesr99vzsdk0wzapfta9zev" timestamp="1635904445"&gt;723&lt;/key&gt;&lt;/foreign-keys&gt;&lt;ref-type name="Journal Article"&gt;17&lt;/ref-type&gt;&lt;contributors&gt;&lt;authors&gt;&lt;author&gt;Dae-Eun Jeong, Matthew McCoy, Karen Artiles, Orkan Ilbay, Andrew Fire*, Kari Nadeau, Helen Park, Brooke Betts, Scott Boyd, Ramona Hoh, and Massa Shoura*&lt;/author&gt;&lt;/authors&gt;&lt;/contributors&gt;&lt;titles&gt;&lt;title&gt;Assemblies of putative SARS-CoV2-spike-encoding mRNA sequences for vaccines BNT-162b2 and mRNA-1273.&lt;/title&gt;&lt;secondary-title&gt;GitHub&lt;/secondary-title&gt;&lt;/titles&gt;&lt;periodical&gt;&lt;full-title&gt;GitHub&lt;/full-title&gt;&lt;/periodical&gt;&lt;dates&gt;&lt;year&gt;2021&lt;/year&gt;&lt;/dates&gt;&lt;urls&gt;&lt;related-urls&gt;&lt;url&gt;https://github.com/NAalytics/Assemblies-of-putative-SARS-CoV2-spike-encoding-mRNA-sequences-for-vaccines-BNT-162b2-and-mRNA-1273/blob/main/Assemblies%20of%20putative%20SARS-CoV2-spike-encoding%20mRNA%20sequences%20for%20vaccines%20BNT-162b2%20and%20mRNA-1273.docx.pdf&lt;/url&gt;&lt;/related-urls&gt;&lt;/urls&gt;&lt;/record&gt;&lt;/Cite&gt;&lt;/EndNote&gt;</w:instrText>
      </w:r>
      <w:r w:rsidRPr="003911CA">
        <w:rPr>
          <w:rFonts w:ascii="Palatino Linotype" w:hAnsi="Palatino Linotype" w:cs="Times New Roman"/>
          <w:color w:val="000000"/>
        </w:rPr>
        <w:fldChar w:fldCharType="separate"/>
      </w:r>
      <w:r w:rsidRPr="003911CA">
        <w:rPr>
          <w:rFonts w:ascii="Palatino Linotype" w:hAnsi="Palatino Linotype" w:cs="Times New Roman"/>
          <w:noProof/>
          <w:color w:val="000000"/>
        </w:rPr>
        <w:t>[42]</w:t>
      </w:r>
      <w:r w:rsidRPr="003911CA">
        <w:rPr>
          <w:rFonts w:ascii="Palatino Linotype" w:hAnsi="Palatino Linotype" w:cs="Times New Roman"/>
          <w:color w:val="000000"/>
        </w:rPr>
        <w:fldChar w:fldCharType="end"/>
      </w:r>
      <w:r w:rsidRPr="003911CA">
        <w:rPr>
          <w:rFonts w:ascii="Palatino Linotype" w:hAnsi="Palatino Linotype" w:cs="Times New Roman"/>
          <w:color w:val="000000"/>
        </w:rPr>
        <w:t xml:space="preserve">. The exact </w:t>
      </w:r>
      <w:r w:rsidRPr="003911CA">
        <w:rPr>
          <w:rFonts w:ascii="Palatino Linotype" w:hAnsi="Palatino Linotype" w:cs="Times New Roman"/>
        </w:rPr>
        <w:t>m1Ψ</w:t>
      </w:r>
      <w:r w:rsidRPr="003911CA">
        <w:rPr>
          <w:rFonts w:ascii="Palatino Linotype" w:hAnsi="Palatino Linotype" w:cs="Times New Roman"/>
          <w:color w:val="000000"/>
        </w:rPr>
        <w:t xml:space="preserve"> density (while reported by the manufacturers to be 100%) has not been independently sequence verified</w:t>
      </w:r>
      <w:r w:rsidRPr="003911CA">
        <w:rPr>
          <w:rFonts w:ascii="Palatino Linotype" w:hAnsi="Palatino Linotype" w:cs="Times New Roman"/>
          <w:color w:val="000000"/>
        </w:rPr>
        <w:fldChar w:fldCharType="begin"/>
      </w:r>
      <w:r w:rsidRPr="003911CA">
        <w:rPr>
          <w:rFonts w:ascii="Palatino Linotype" w:hAnsi="Palatino Linotype" w:cs="Times New Roman"/>
          <w:color w:val="000000"/>
        </w:rPr>
        <w:instrText xml:space="preserve"> ADDIN EN.CITE &lt;EndNote&gt;&lt;Cite&gt;&lt;Author&gt;Nelson&lt;/Author&gt;&lt;Year&gt;2020&lt;/Year&gt;&lt;RecNum&gt;721&lt;/RecNum&gt;&lt;DisplayText&gt;&lt;style size="10"&gt;[43]&lt;/style&gt;&lt;/DisplayText&gt;&lt;record&gt;&lt;rec-number&gt;721&lt;/rec-number&gt;&lt;foreign-keys&gt;&lt;key app="EN" db-id="rffeasvxn5fdtpesr99vzsdk0wzapfta9zev" timestamp="1640059043"&gt;721&lt;/key&gt;&lt;/foreign-keys&gt;&lt;ref-type name="Journal Article"&gt;17&lt;/ref-type&gt;&lt;contributors&gt;&lt;authors&gt;&lt;author&gt;Nelson, J.&lt;/author&gt;&lt;author&gt;Sorensen, E. W.&lt;/author&gt;&lt;author&gt;Mintri, S.&lt;/author&gt;&lt;author&gt;Rabideau, A. E.&lt;/author&gt;&lt;author&gt;Zheng, W.&lt;/author&gt;&lt;author&gt;Besin, G.&lt;/author&gt;&lt;author&gt;Khatwani, N.&lt;/author&gt;&lt;author&gt;Su, S. V.&lt;/author&gt;&lt;author&gt;Miracco, E. J.&lt;/author&gt;&lt;author&gt;Issa, W. J.&lt;/author&gt;&lt;author&gt;Hoge, S.&lt;/author&gt;&lt;author&gt;Stanton, M. G.&lt;/author&gt;&lt;author&gt;Joyal, J. L.&lt;/author&gt;&lt;/authors&gt;&lt;/contributors&gt;&lt;auth-address&gt;Moderna Inc., 200 Technology Square, Cambridge, MA, USA.&lt;/auth-address&gt;&lt;titles&gt;&lt;title&gt;Impact of mRNA chemistry and manufacturing process on innate immune activation&lt;/title&gt;&lt;secondary-title&gt;Sci Adv&lt;/secondary-title&gt;&lt;/titles&gt;&lt;periodical&gt;&lt;full-title&gt;Sci Adv&lt;/full-title&gt;&lt;abbr-1&gt;Science advances&lt;/abbr-1&gt;&lt;/periodical&gt;&lt;pages&gt;eaaz6893&lt;/pages&gt;&lt;volume&gt;6&lt;/volume&gt;&lt;number&gt;26&lt;/number&gt;&lt;edition&gt;2020/07/09&lt;/edition&gt;&lt;dates&gt;&lt;year&gt;2020&lt;/year&gt;&lt;pub-dates&gt;&lt;date&gt;Jun&lt;/date&gt;&lt;/pub-dates&gt;&lt;/dates&gt;&lt;isbn&gt;2375-2548 (Electronic)&amp;#xD;2375-2548 (Linking)&lt;/isbn&gt;&lt;accession-num&gt;32637598&lt;/accession-num&gt;&lt;urls&gt;&lt;related-urls&gt;&lt;url&gt;https://www.ncbi.nlm.nih.gov/pubmed/32637598&lt;/url&gt;&lt;/related-urls&gt;&lt;/urls&gt;&lt;custom2&gt;PMC7314518&lt;/custom2&gt;&lt;electronic-resource-num&gt;10.1126/sciadv.aaz6893&lt;/electronic-resource-num&gt;&lt;/record&gt;&lt;/Cite&gt;&lt;/EndNote&gt;</w:instrText>
      </w:r>
      <w:r w:rsidRPr="003911CA">
        <w:rPr>
          <w:rFonts w:ascii="Palatino Linotype" w:hAnsi="Palatino Linotype" w:cs="Times New Roman"/>
          <w:color w:val="000000"/>
        </w:rPr>
        <w:fldChar w:fldCharType="separate"/>
      </w:r>
      <w:r w:rsidRPr="003911CA">
        <w:rPr>
          <w:rFonts w:ascii="Palatino Linotype" w:hAnsi="Palatino Linotype" w:cs="Times New Roman"/>
          <w:noProof/>
          <w:color w:val="000000"/>
        </w:rPr>
        <w:t>[43]</w:t>
      </w:r>
      <w:r w:rsidRPr="003911CA">
        <w:rPr>
          <w:rFonts w:ascii="Palatino Linotype" w:hAnsi="Palatino Linotype" w:cs="Times New Roman"/>
          <w:color w:val="000000"/>
        </w:rPr>
        <w:fldChar w:fldCharType="end"/>
      </w:r>
      <w:r w:rsidRPr="003911CA">
        <w:rPr>
          <w:rFonts w:ascii="Palatino Linotype" w:hAnsi="Palatino Linotype" w:cs="Times New Roman"/>
          <w:color w:val="000000"/>
        </w:rPr>
        <w:t xml:space="preserve">. The most parsimonious synthesis approach described by Nance </w:t>
      </w:r>
      <w:r w:rsidRPr="003911CA">
        <w:rPr>
          <w:rFonts w:ascii="Palatino Linotype" w:hAnsi="Palatino Linotype" w:cs="Times New Roman"/>
          <w:i/>
          <w:iCs/>
          <w:color w:val="000000"/>
        </w:rPr>
        <w:t>et al.</w:t>
      </w:r>
      <w:r w:rsidRPr="003911CA">
        <w:rPr>
          <w:rFonts w:ascii="Palatino Linotype" w:hAnsi="Palatino Linotype" w:cs="Times New Roman"/>
          <w:color w:val="000000"/>
        </w:rPr>
        <w:t xml:space="preserve"> replaces all uracil’s with </w:t>
      </w:r>
      <w:r w:rsidRPr="003911CA">
        <w:rPr>
          <w:rFonts w:ascii="Palatino Linotype" w:hAnsi="Palatino Linotype" w:cs="Times New Roman"/>
        </w:rPr>
        <w:t>m1Ψ</w:t>
      </w:r>
      <w:r w:rsidRPr="003911CA">
        <w:rPr>
          <w:rFonts w:ascii="Palatino Linotype" w:hAnsi="Palatino Linotype" w:cs="Times New Roman"/>
          <w:color w:val="000000"/>
        </w:rPr>
        <w:t xml:space="preserve"> via polymerase incorporation </w:t>
      </w:r>
      <w:r w:rsidRPr="003911CA">
        <w:rPr>
          <w:rFonts w:ascii="Palatino Linotype" w:hAnsi="Palatino Linotype" w:cs="Times New Roman"/>
          <w:color w:val="000000"/>
        </w:rPr>
        <w:fldChar w:fldCharType="begin"/>
      </w:r>
      <w:r w:rsidRPr="003911CA">
        <w:rPr>
          <w:rFonts w:ascii="Palatino Linotype" w:hAnsi="Palatino Linotype" w:cs="Times New Roman"/>
          <w:color w:val="000000"/>
        </w:rPr>
        <w:instrText xml:space="preserve"> ADDIN EN.CITE &lt;EndNote&gt;&lt;Cite&gt;&lt;Author&gt;Nance&lt;/Author&gt;&lt;Year&gt;2021&lt;/Year&gt;&lt;RecNum&gt;695&lt;/RecNum&gt;&lt;DisplayText&gt;&lt;style size="10"&gt;[24]&lt;/style&gt;&lt;/DisplayText&gt;&lt;record&gt;&lt;rec-number&gt;695&lt;/rec-number&gt;&lt;foreign-keys&gt;&lt;key app="EN" db-id="rffeasvxn5fdtpesr99vzsdk0wzapfta9zev" timestamp="1635885288"&gt;695&lt;/key&gt;&lt;/foreign-keys&gt;&lt;ref-type name="Journal Article"&gt;17&lt;/ref-type&gt;&lt;contributors&gt;&lt;authors&gt;&lt;author&gt;Nance, K. D.&lt;/author&gt;&lt;author&gt;Meier, J. L.&lt;/author&gt;&lt;/authors&gt;&lt;/contributors&gt;&lt;auth-address&gt;Chemical Biology Laboratory, Center for Cancer Research, National Cancer Institute, National Institutes of Health, 538 Chandler Street, Frederick, Maryland 21702, United States.&lt;/auth-address&gt;&lt;titles&gt;&lt;title&gt;Modifications in an Emergency: The Role of N1-Methylpseudouridine in COVID-19 Vaccines&lt;/title&gt;&lt;secondary-title&gt;ACS Cent Sci&lt;/secondary-title&gt;&lt;/titles&gt;&lt;periodical&gt;&lt;full-title&gt;ACS Cent Sci&lt;/full-title&gt;&lt;/periodical&gt;&lt;pages&gt;748-756&lt;/pages&gt;&lt;volume&gt;7&lt;/volume&gt;&lt;number&gt;5&lt;/number&gt;&lt;edition&gt;2021/06/03&lt;/edition&gt;&lt;dates&gt;&lt;year&gt;2021&lt;/year&gt;&lt;pub-dates&gt;&lt;date&gt;May 26&lt;/date&gt;&lt;/pub-dates&gt;&lt;/dates&gt;&lt;isbn&gt;2374-7943 (Print)&amp;#xD;2374-7943 (Linking)&lt;/isbn&gt;&lt;accession-num&gt;34075344&lt;/accession-num&gt;&lt;urls&gt;&lt;related-urls&gt;&lt;url&gt;https://www.ncbi.nlm.nih.gov/pubmed/34075344&lt;/url&gt;&lt;/related-urls&gt;&lt;/urls&gt;&lt;custom2&gt;PMC8043204&lt;/custom2&gt;&lt;electronic-resource-num&gt;10.1021/acscentsci.1c00197&lt;/electronic-resource-num&gt;&lt;/record&gt;&lt;/Cite&gt;&lt;/EndNote&gt;</w:instrText>
      </w:r>
      <w:r w:rsidRPr="003911CA">
        <w:rPr>
          <w:rFonts w:ascii="Palatino Linotype" w:hAnsi="Palatino Linotype" w:cs="Times New Roman"/>
          <w:color w:val="000000"/>
        </w:rPr>
        <w:fldChar w:fldCharType="separate"/>
      </w:r>
      <w:r w:rsidRPr="003911CA">
        <w:rPr>
          <w:rFonts w:ascii="Palatino Linotype" w:hAnsi="Palatino Linotype" w:cs="Times New Roman"/>
          <w:noProof/>
          <w:color w:val="000000"/>
        </w:rPr>
        <w:t>[24]</w:t>
      </w:r>
      <w:r w:rsidRPr="003911CA">
        <w:rPr>
          <w:rFonts w:ascii="Palatino Linotype" w:hAnsi="Palatino Linotype" w:cs="Times New Roman"/>
          <w:color w:val="000000"/>
        </w:rPr>
        <w:fldChar w:fldCharType="end"/>
      </w:r>
      <w:r w:rsidRPr="003911CA">
        <w:rPr>
          <w:rFonts w:ascii="Palatino Linotype" w:hAnsi="Palatino Linotype" w:cs="Times New Roman"/>
          <w:color w:val="000000"/>
        </w:rPr>
        <w:t xml:space="preserve">. Such an approach may also leave the stop codons prone to </w:t>
      </w:r>
      <w:proofErr w:type="spellStart"/>
      <w:r w:rsidRPr="003911CA">
        <w:rPr>
          <w:rFonts w:ascii="Palatino Linotype" w:hAnsi="Palatino Linotype" w:cs="Times New Roman"/>
          <w:color w:val="000000"/>
        </w:rPr>
        <w:t>pseudouracil</w:t>
      </w:r>
      <w:proofErr w:type="spellEnd"/>
      <w:r w:rsidRPr="003911CA">
        <w:rPr>
          <w:rFonts w:ascii="Palatino Linotype" w:hAnsi="Palatino Linotype" w:cs="Times New Roman"/>
          <w:color w:val="000000"/>
        </w:rPr>
        <w:t xml:space="preserve"> stop codon read through described by Fernandez </w:t>
      </w:r>
      <w:r w:rsidRPr="003911CA">
        <w:rPr>
          <w:rFonts w:ascii="Palatino Linotype" w:hAnsi="Palatino Linotype" w:cs="Times New Roman"/>
          <w:i/>
          <w:iCs/>
          <w:color w:val="000000"/>
        </w:rPr>
        <w:t xml:space="preserve">et al. </w:t>
      </w:r>
      <w:r w:rsidRPr="003911CA">
        <w:rPr>
          <w:rFonts w:ascii="Palatino Linotype" w:hAnsi="Palatino Linotype" w:cs="Times New Roman"/>
          <w:color w:val="000000"/>
        </w:rPr>
        <w:fldChar w:fldCharType="begin"/>
      </w:r>
      <w:r w:rsidRPr="003911CA">
        <w:rPr>
          <w:rFonts w:ascii="Palatino Linotype" w:hAnsi="Palatino Linotype" w:cs="Times New Roman"/>
          <w:color w:val="000000"/>
        </w:rPr>
        <w:instrText xml:space="preserve"> ADDIN EN.CITE &lt;EndNote&gt;&lt;Cite&gt;&lt;Author&gt;Fernandez&lt;/Author&gt;&lt;Year&gt;2013&lt;/Year&gt;&lt;RecNum&gt;721&lt;/RecNum&gt;&lt;DisplayText&gt;&lt;style size="10"&gt;[44]&lt;/style&gt;&lt;/DisplayText&gt;&lt;record&gt;&lt;rec-number&gt;721&lt;/rec-number&gt;&lt;foreign-keys&gt;&lt;key app="EN" db-id="rffeasvxn5fdtpesr99vzsdk0wzapfta9zev" timestamp="1635902923"&gt;721&lt;/key&gt;&lt;/foreign-keys&gt;&lt;ref-type name="Journal Article"&gt;17&lt;/ref-type&gt;&lt;contributors&gt;&lt;authors&gt;&lt;author&gt;Fernandez, I. S.&lt;/author&gt;&lt;author&gt;Ng, C. L.&lt;/author&gt;&lt;author&gt;Kelley, A. C.&lt;/author&gt;&lt;author&gt;Wu, G.&lt;/author&gt;&lt;author&gt;Yu, Y. T.&lt;/author&gt;&lt;author&gt;Ramakrishnan, V.&lt;/author&gt;&lt;/authors&gt;&lt;/contributors&gt;&lt;auth-address&gt;MRC Laboratory of Molecular Biology, Cambridge CB2 0QH, UK.&lt;/auth-address&gt;&lt;titles&gt;&lt;title&gt;Unusual base pairing during the decoding of a stop codon by the ribosome&lt;/title&gt;&lt;secondary-title&gt;Nature&lt;/secondary-title&gt;&lt;/titles&gt;&lt;periodical&gt;&lt;full-title&gt;Nature&lt;/full-title&gt;&lt;abbr-1&gt;Nature&lt;/abbr-1&gt;&lt;/periodical&gt;&lt;pages&gt;107-10&lt;/pages&gt;&lt;volume&gt;500&lt;/volume&gt;&lt;number&gt;7460&lt;/number&gt;&lt;edition&gt;2013/07/03&lt;/edition&gt;&lt;keywords&gt;&lt;keyword&gt;Anticodon/chemistry/genetics/metabolism&lt;/keyword&gt;&lt;keyword&gt;*Base Pairing&lt;/keyword&gt;&lt;keyword&gt;Base Sequence&lt;/keyword&gt;&lt;keyword&gt;Codon, Terminator/chemistry/*genetics/*metabolism&lt;/keyword&gt;&lt;keyword&gt;Crystallography, X-Ray&lt;/keyword&gt;&lt;keyword&gt;Models, Molecular&lt;/keyword&gt;&lt;keyword&gt;Nucleic Acid Conformation&lt;/keyword&gt;&lt;keyword&gt;Protein Conformation&lt;/keyword&gt;&lt;keyword&gt;Pseudouridine/chemistry/genetics/metabolism&lt;/keyword&gt;&lt;keyword&gt;RNA, Transfer, Ser/chemistry/genetics/metabolism&lt;/keyword&gt;&lt;keyword&gt;Ribosome Subunits, Small, Bacterial/chemistry/genetics/metabolism&lt;/keyword&gt;&lt;keyword&gt;Ribosomes/*chemistry/genetics/*metabolism&lt;/keyword&gt;&lt;/keywords&gt;&lt;dates&gt;&lt;year&gt;2013&lt;/year&gt;&lt;pub-dates&gt;&lt;date&gt;Aug 1&lt;/date&gt;&lt;/pub-dates&gt;&lt;/dates&gt;&lt;isbn&gt;1476-4687 (Electronic)&amp;#xD;0028-0836 (Linking)&lt;/isbn&gt;&lt;accession-num&gt;23812587&lt;/accession-num&gt;&lt;urls&gt;&lt;related-urls&gt;&lt;url&gt;https://www.ncbi.nlm.nih.gov/pubmed/23812587&lt;/url&gt;&lt;/related-urls&gt;&lt;/urls&gt;&lt;custom2&gt;PMC3732562&lt;/custom2&gt;&lt;electronic-resource-num&gt;10.1038/nature12302&lt;/electronic-resource-num&gt;&lt;/record&gt;&lt;/Cite&gt;&lt;/EndNote&gt;</w:instrText>
      </w:r>
      <w:r w:rsidRPr="003911CA">
        <w:rPr>
          <w:rFonts w:ascii="Palatino Linotype" w:hAnsi="Palatino Linotype" w:cs="Times New Roman"/>
          <w:color w:val="000000"/>
        </w:rPr>
        <w:fldChar w:fldCharType="separate"/>
      </w:r>
      <w:r w:rsidRPr="003911CA">
        <w:rPr>
          <w:rFonts w:ascii="Palatino Linotype" w:hAnsi="Palatino Linotype" w:cs="Times New Roman"/>
          <w:noProof/>
          <w:color w:val="000000"/>
        </w:rPr>
        <w:t>[44]</w:t>
      </w:r>
      <w:r w:rsidRPr="003911CA">
        <w:rPr>
          <w:rFonts w:ascii="Palatino Linotype" w:hAnsi="Palatino Linotype" w:cs="Times New Roman"/>
          <w:color w:val="000000"/>
        </w:rPr>
        <w:fldChar w:fldCharType="end"/>
      </w:r>
      <w:r w:rsidRPr="003911CA">
        <w:rPr>
          <w:rFonts w:ascii="Palatino Linotype" w:hAnsi="Palatino Linotype" w:cs="Times New Roman"/>
          <w:color w:val="000000"/>
        </w:rPr>
        <w:t xml:space="preserve"> and Atkins </w:t>
      </w:r>
      <w:r w:rsidRPr="003911CA">
        <w:rPr>
          <w:rFonts w:ascii="Palatino Linotype" w:hAnsi="Palatino Linotype" w:cs="Times New Roman"/>
          <w:i/>
          <w:iCs/>
          <w:color w:val="000000"/>
        </w:rPr>
        <w:t>et al</w:t>
      </w:r>
      <w:r w:rsidRPr="003911CA">
        <w:rPr>
          <w:rFonts w:ascii="Palatino Linotype" w:hAnsi="Palatino Linotype" w:cs="Times New Roman"/>
          <w:i/>
          <w:iCs/>
          <w:color w:val="000000"/>
        </w:rPr>
        <w:fldChar w:fldCharType="begin">
          <w:fldData xml:space="preserve">PEVuZE5vdGU+PENpdGU+PEF1dGhvcj5BdGtpbnM8L0F1dGhvcj48WWVhcj4yMDE2PC9ZZWFyPjxS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=
</w:fldData>
        </w:fldChar>
      </w:r>
      <w:r w:rsidRPr="003911CA">
        <w:rPr>
          <w:rFonts w:ascii="Palatino Linotype" w:hAnsi="Palatino Linotype" w:cs="Times New Roman"/>
          <w:i/>
          <w:iCs/>
          <w:color w:val="000000"/>
        </w:rPr>
        <w:instrText xml:space="preserve"> ADDIN EN.CITE </w:instrText>
      </w:r>
      <w:r w:rsidRPr="003911CA">
        <w:rPr>
          <w:rFonts w:ascii="Palatino Linotype" w:hAnsi="Palatino Linotype" w:cs="Times New Roman"/>
          <w:i/>
          <w:iCs/>
          <w:color w:val="000000"/>
        </w:rPr>
        <w:fldChar w:fldCharType="begin">
          <w:fldData xml:space="preserve">PEVuZE5vdGU+PENpdGU+PEF1dGhvcj5BdGtpbnM8L0F1dGhvcj48WWVhcj4yMDE2PC9ZZWFyPjxS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=
</w:fldData>
        </w:fldChar>
      </w:r>
      <w:r w:rsidRPr="003911CA">
        <w:rPr>
          <w:rFonts w:ascii="Palatino Linotype" w:hAnsi="Palatino Linotype" w:cs="Times New Roman"/>
          <w:i/>
          <w:iCs/>
          <w:color w:val="000000"/>
        </w:rPr>
        <w:instrText xml:space="preserve"> ADDIN EN.CITE.DATA </w:instrText>
      </w:r>
      <w:r w:rsidRPr="003911CA">
        <w:rPr>
          <w:rFonts w:ascii="Palatino Linotype" w:hAnsi="Palatino Linotype" w:cs="Times New Roman"/>
          <w:i/>
          <w:iCs/>
          <w:color w:val="000000"/>
        </w:rPr>
      </w:r>
      <w:r w:rsidRPr="003911CA">
        <w:rPr>
          <w:rFonts w:ascii="Palatino Linotype" w:hAnsi="Palatino Linotype" w:cs="Times New Roman"/>
          <w:i/>
          <w:iCs/>
          <w:color w:val="000000"/>
        </w:rPr>
        <w:fldChar w:fldCharType="end"/>
      </w:r>
      <w:r w:rsidRPr="003911CA">
        <w:rPr>
          <w:rFonts w:ascii="Palatino Linotype" w:hAnsi="Palatino Linotype" w:cs="Times New Roman"/>
          <w:i/>
          <w:iCs/>
          <w:color w:val="000000"/>
        </w:rPr>
      </w:r>
      <w:r w:rsidRPr="003911CA">
        <w:rPr>
          <w:rFonts w:ascii="Palatino Linotype" w:hAnsi="Palatino Linotype" w:cs="Times New Roman"/>
          <w:i/>
          <w:iCs/>
          <w:color w:val="000000"/>
        </w:rPr>
        <w:fldChar w:fldCharType="separate"/>
      </w:r>
      <w:r w:rsidRPr="003911CA">
        <w:rPr>
          <w:rFonts w:ascii="Palatino Linotype" w:hAnsi="Palatino Linotype" w:cs="Times New Roman"/>
          <w:i/>
          <w:iCs/>
          <w:noProof/>
          <w:color w:val="000000"/>
        </w:rPr>
        <w:t>[45]</w:t>
      </w:r>
      <w:r w:rsidRPr="003911CA">
        <w:rPr>
          <w:rFonts w:ascii="Palatino Linotype" w:hAnsi="Palatino Linotype" w:cs="Times New Roman"/>
          <w:i/>
          <w:iCs/>
          <w:color w:val="000000"/>
        </w:rPr>
        <w:fldChar w:fldCharType="end"/>
      </w:r>
      <w:r w:rsidRPr="003911CA">
        <w:rPr>
          <w:rFonts w:ascii="Palatino Linotype" w:hAnsi="Palatino Linotype" w:cs="Times New Roman"/>
          <w:i/>
          <w:iCs/>
          <w:color w:val="000000"/>
        </w:rPr>
        <w:t>.</w:t>
      </w:r>
      <w:r w:rsidRPr="003911CA">
        <w:rPr>
          <w:rFonts w:ascii="Palatino Linotype" w:hAnsi="Palatino Linotype" w:cs="Times New Roman"/>
          <w:color w:val="000000"/>
        </w:rPr>
        <w:t xml:space="preserve"> </w:t>
      </w:r>
      <w:proofErr w:type="spellStart"/>
      <w:r w:rsidRPr="003911CA">
        <w:rPr>
          <w:rFonts w:ascii="Palatino Linotype" w:hAnsi="Palatino Linotype" w:cs="Times New Roman"/>
          <w:color w:val="000000"/>
        </w:rPr>
        <w:t>Pseudouridine</w:t>
      </w:r>
      <w:proofErr w:type="spellEnd"/>
      <w:r w:rsidRPr="003911CA">
        <w:rPr>
          <w:rFonts w:ascii="Palatino Linotype" w:hAnsi="Palatino Linotype" w:cs="Times New Roman"/>
          <w:color w:val="000000"/>
        </w:rPr>
        <w:t xml:space="preserve"> is also known to create ribosomal frameshifts and it is unclear if </w:t>
      </w:r>
      <w:r w:rsidRPr="003911CA">
        <w:rPr>
          <w:rFonts w:ascii="Palatino Linotype" w:hAnsi="Palatino Linotype" w:cs="Times New Roman"/>
        </w:rPr>
        <w:t>m1Ψ will exhibit similar properties.</w:t>
      </w:r>
      <w:r w:rsidRPr="003911CA">
        <w:rPr>
          <w:rFonts w:ascii="Palatino Linotype" w:hAnsi="Palatino Linotype" w:cs="Times New Roman"/>
          <w:color w:val="000000"/>
        </w:rPr>
        <w:t xml:space="preserve"> Penultimate to the </w:t>
      </w:r>
      <w:r w:rsidRPr="003911CA">
        <w:rPr>
          <w:rFonts w:ascii="Palatino Linotype" w:hAnsi="Palatino Linotype" w:cs="Times New Roman"/>
          <w:color w:val="2A2A2A"/>
          <w:shd w:val="clear" w:color="auto" w:fill="FFFFFF"/>
        </w:rPr>
        <w:t>Ψ</w:t>
      </w:r>
      <w:r w:rsidRPr="003911CA">
        <w:rPr>
          <w:rFonts w:ascii="Palatino Linotype" w:hAnsi="Palatino Linotype" w:cs="Times New Roman"/>
          <w:color w:val="000000"/>
        </w:rPr>
        <w:t>GA</w:t>
      </w:r>
      <w:r w:rsidRPr="003911CA">
        <w:rPr>
          <w:rFonts w:ascii="Palatino Linotype" w:hAnsi="Palatino Linotype" w:cs="Times New Roman"/>
          <w:color w:val="2A2A2A"/>
          <w:shd w:val="clear" w:color="auto" w:fill="FFFFFF"/>
        </w:rPr>
        <w:t xml:space="preserve"> </w:t>
      </w:r>
      <w:proofErr w:type="spellStart"/>
      <w:r w:rsidRPr="003911CA">
        <w:rPr>
          <w:rFonts w:ascii="Palatino Linotype" w:hAnsi="Palatino Linotype" w:cs="Times New Roman"/>
          <w:color w:val="2A2A2A"/>
          <w:shd w:val="clear" w:color="auto" w:fill="FFFFFF"/>
        </w:rPr>
        <w:t>Ψ</w:t>
      </w:r>
      <w:r w:rsidRPr="003911CA">
        <w:rPr>
          <w:rFonts w:ascii="Palatino Linotype" w:hAnsi="Palatino Linotype" w:cs="Times New Roman"/>
          <w:color w:val="000000"/>
        </w:rPr>
        <w:t>GA</w:t>
      </w:r>
      <w:proofErr w:type="spellEnd"/>
      <w:r w:rsidRPr="003911CA">
        <w:rPr>
          <w:rFonts w:ascii="Palatino Linotype" w:hAnsi="Palatino Linotype" w:cs="Times New Roman"/>
          <w:color w:val="000000"/>
        </w:rPr>
        <w:t xml:space="preserve"> stop codon in the BNT162b2 vaccine is an out of frame human amino acid sequence of unknown function (AAG23172.1) (Figure 4). Xia </w:t>
      </w:r>
      <w:r w:rsidRPr="003911CA">
        <w:rPr>
          <w:rFonts w:ascii="Palatino Linotype" w:hAnsi="Palatino Linotype" w:cs="Times New Roman"/>
          <w:i/>
          <w:iCs/>
          <w:color w:val="000000"/>
        </w:rPr>
        <w:t>et al.</w:t>
      </w:r>
      <w:r w:rsidRPr="003911CA">
        <w:rPr>
          <w:rFonts w:ascii="Palatino Linotype" w:hAnsi="Palatino Linotype" w:cs="Times New Roman"/>
          <w:color w:val="000000"/>
        </w:rPr>
        <w:t xml:space="preserve"> also makes note that UGA stop codons are more prone to read through and +1 frameshifts suggesting these mRNA derived stop codons may not be as effective as viral derived stop codons </w:t>
      </w:r>
      <w:r w:rsidRPr="003911CA">
        <w:rPr>
          <w:rFonts w:ascii="Palatino Linotype" w:hAnsi="Palatino Linotype" w:cs="Times New Roman"/>
          <w:color w:val="000000"/>
        </w:rPr>
        <w:fldChar w:fldCharType="begin"/>
      </w:r>
      <w:r w:rsidRPr="003911CA">
        <w:rPr>
          <w:rFonts w:ascii="Palatino Linotype" w:hAnsi="Palatino Linotype" w:cs="Times New Roman"/>
          <w:color w:val="000000"/>
        </w:rPr>
        <w:instrText xml:space="preserve"> ADDIN EN.CITE &lt;EndNote&gt;&lt;Cite&gt;&lt;Author&gt;Xia&lt;/Author&gt;&lt;Year&gt;2021&lt;/Year&gt;&lt;RecNum&gt;692&lt;/RecNum&gt;&lt;DisplayText&gt;&lt;style size="10"&gt;[20]&lt;/style&gt;&lt;/DisplayText&gt;&lt;record&gt;&lt;rec-number&gt;692&lt;/rec-number&gt;&lt;foreign-keys&gt;&lt;key app="EN" db-id="rffeasvxn5fdtpesr99vzsdk0wzapfta9zev" timestamp="1635885185"&gt;692&lt;/key&gt;&lt;/foreign-keys&gt;&lt;ref-type name="Journal Article"&gt;17&lt;/ref-type&gt;&lt;contributors&gt;&lt;authors&gt;&lt;author&gt;Xia, X.&lt;/author&gt;&lt;/authors&gt;&lt;/contributors&gt;&lt;auth-address&gt;Department of Biology, University of Ottawa, Ottawa, ON K1N 6N5, Canada.&amp;#xD;Ottawa Institute of Systems Biology, University of Ottawa, Ottawa, ON K1H 8M5, Canada.&lt;/auth-address&gt;&lt;titles&gt;&lt;title&gt;Detailed Dissection and Critical Evaluation of the Pfizer/BioNTech and Moderna mRNA Vaccines&lt;/title&gt;&lt;secondary-title&gt;Vaccines (Basel)&lt;/secondary-title&gt;&lt;/titles&gt;&lt;periodical&gt;&lt;full-title&gt;Vaccines (Basel)&lt;/full-title&gt;&lt;/periodical&gt;&lt;volume&gt;9&lt;/volume&gt;&lt;number&gt;7&lt;/number&gt;&lt;edition&gt;2021/08/07&lt;/edition&gt;&lt;keywords&gt;&lt;keyword&gt;RNA secondary structure&lt;/keyword&gt;&lt;keyword&gt;RNA stability&lt;/keyword&gt;&lt;keyword&gt;SARS-CoV-2&lt;/keyword&gt;&lt;keyword&gt;codon optimization&lt;/keyword&gt;&lt;keyword&gt;mRNA vaccine&lt;/keyword&gt;&lt;keyword&gt;translation initiation&lt;/keyword&gt;&lt;keyword&gt;translation termination&lt;/keyword&gt;&lt;/keywords&gt;&lt;dates&gt;&lt;year&gt;2021&lt;/year&gt;&lt;pub-dates&gt;&lt;date&gt;Jul 3&lt;/date&gt;&lt;/pub-dates&gt;&lt;/dates&gt;&lt;isbn&gt;2076-393X (Print)&amp;#xD;2076-393X (Linking)&lt;/isbn&gt;&lt;accession-num&gt;34358150&lt;/accession-num&gt;&lt;urls&gt;&lt;related-urls&gt;&lt;url&gt;https://www.ncbi.nlm.nih.gov/pubmed/34358150&lt;/url&gt;&lt;/related-urls&gt;&lt;/urls&gt;&lt;custom2&gt;PMC8310186&lt;/custom2&gt;&lt;electronic-resource-num&gt;10.3390/vaccines9070734&lt;/electronic-resource-num&gt;&lt;/record&gt;&lt;/Cite&gt;&lt;/EndNote&gt;</w:instrText>
      </w:r>
      <w:r w:rsidRPr="003911CA">
        <w:rPr>
          <w:rFonts w:ascii="Palatino Linotype" w:hAnsi="Palatino Linotype" w:cs="Times New Roman"/>
          <w:color w:val="000000"/>
        </w:rPr>
        <w:fldChar w:fldCharType="separate"/>
      </w:r>
      <w:r w:rsidRPr="003911CA">
        <w:rPr>
          <w:rFonts w:ascii="Palatino Linotype" w:hAnsi="Palatino Linotype" w:cs="Times New Roman"/>
          <w:noProof/>
          <w:color w:val="000000"/>
        </w:rPr>
        <w:t>[20]</w:t>
      </w:r>
      <w:r w:rsidRPr="003911CA">
        <w:rPr>
          <w:rFonts w:ascii="Palatino Linotype" w:hAnsi="Palatino Linotype" w:cs="Times New Roman"/>
          <w:color w:val="000000"/>
        </w:rPr>
        <w:fldChar w:fldCharType="end"/>
      </w:r>
      <w:r w:rsidRPr="003911CA">
        <w:rPr>
          <w:rFonts w:ascii="Palatino Linotype" w:hAnsi="Palatino Linotype" w:cs="Times New Roman"/>
          <w:color w:val="000000"/>
        </w:rPr>
        <w:t xml:space="preserve">. </w:t>
      </w:r>
    </w:p>
    <w:p w14:paraId="3EB425D7" w14:textId="77777777" w:rsidR="00647A4A" w:rsidRDefault="00647A4A" w:rsidP="00647A4A">
      <w:pPr>
        <w:pStyle w:val="NormalWeb"/>
        <w:ind w:left="510"/>
        <w:jc w:val="left"/>
      </w:pPr>
    </w:p>
    <w:p w14:paraId="21121D18" w14:textId="2BF232FF" w:rsidR="00D61486" w:rsidRPr="00E06592" w:rsidRDefault="00647A4A" w:rsidP="00647A4A">
      <w:pPr>
        <w:pStyle w:val="MDPI43tablefooter"/>
        <w:ind w:left="1020"/>
      </w:pPr>
      <w:r>
        <w:rPr>
          <w:rFonts w:ascii="Times New Roman" w:hAnsi="Times New Roman" w:cs="Times New Roman"/>
          <w:noProof/>
          <w:sz w:val="24"/>
          <w:szCs w:val="24"/>
        </w:rPr>
        <w:drawing>
          <wp:inline distT="0" distB="0" distL="0" distR="0" wp14:anchorId="059B3DA0" wp14:editId="2F97E690">
            <wp:extent cx="5943600" cy="3335655"/>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1BACAD92" w14:textId="77777777" w:rsidR="00EE7CF6" w:rsidRDefault="00EE7CF6" w:rsidP="00647A4A">
      <w:pPr>
        <w:pStyle w:val="HTMLPreformatted"/>
        <w:spacing w:before="120"/>
        <w:ind w:left="1832"/>
        <w:rPr>
          <w:rFonts w:ascii="Times New Roman" w:hAnsi="Times New Roman" w:cs="Times New Roman"/>
          <w:b/>
          <w:bCs/>
          <w:color w:val="000000"/>
          <w:sz w:val="24"/>
          <w:szCs w:val="24"/>
        </w:rPr>
      </w:pPr>
    </w:p>
    <w:p w14:paraId="0B7D8339" w14:textId="064EE4D0" w:rsidR="00647A4A" w:rsidRPr="00EE7CF6" w:rsidRDefault="00647A4A" w:rsidP="00647A4A">
      <w:pPr>
        <w:pStyle w:val="HTMLPreformatted"/>
        <w:spacing w:before="120"/>
        <w:ind w:left="1832"/>
        <w:rPr>
          <w:rFonts w:ascii="Palatino Linotype" w:hAnsi="Palatino Linotype" w:cs="Times New Roman"/>
          <w:noProof/>
          <w:color w:val="000000"/>
        </w:rPr>
      </w:pPr>
      <w:r w:rsidRPr="00EE7CF6">
        <w:rPr>
          <w:rFonts w:ascii="Palatino Linotype" w:hAnsi="Palatino Linotype" w:cs="Times New Roman"/>
          <w:b/>
          <w:bCs/>
          <w:color w:val="000000"/>
        </w:rPr>
        <w:t>Figure 4.</w:t>
      </w:r>
      <w:r w:rsidRPr="00EE7CF6">
        <w:rPr>
          <w:rFonts w:ascii="Palatino Linotype" w:hAnsi="Palatino Linotype" w:cs="Times New Roman"/>
          <w:color w:val="000000"/>
        </w:rPr>
        <w:t xml:space="preserve"> Top: IGV view of the BNT162b2 mRNA sequence as published by </w:t>
      </w:r>
      <w:proofErr w:type="spellStart"/>
      <w:r w:rsidRPr="00EE7CF6">
        <w:rPr>
          <w:rFonts w:ascii="Palatino Linotype" w:hAnsi="Palatino Linotype" w:cs="Times New Roman"/>
          <w:color w:val="000000"/>
        </w:rPr>
        <w:t>Dae-Eun</w:t>
      </w:r>
      <w:proofErr w:type="spellEnd"/>
      <w:r w:rsidRPr="00EE7CF6">
        <w:rPr>
          <w:rFonts w:ascii="Palatino Linotype" w:hAnsi="Palatino Linotype" w:cs="Times New Roman"/>
          <w:color w:val="000000"/>
        </w:rPr>
        <w:t xml:space="preserve"> </w:t>
      </w:r>
      <w:proofErr w:type="spellStart"/>
      <w:r w:rsidRPr="00EE7CF6">
        <w:rPr>
          <w:rFonts w:ascii="Palatino Linotype" w:hAnsi="Palatino Linotype" w:cs="Times New Roman"/>
          <w:color w:val="000000"/>
        </w:rPr>
        <w:t>Jeong</w:t>
      </w:r>
      <w:proofErr w:type="spellEnd"/>
      <w:r w:rsidRPr="00EE7CF6">
        <w:rPr>
          <w:rFonts w:ascii="Palatino Linotype" w:hAnsi="Palatino Linotype" w:cs="Times New Roman"/>
          <w:color w:val="000000"/>
        </w:rPr>
        <w:t xml:space="preserve"> </w:t>
      </w:r>
      <w:r w:rsidRPr="00EE7CF6">
        <w:rPr>
          <w:rFonts w:ascii="Palatino Linotype" w:hAnsi="Palatino Linotype" w:cs="Times New Roman"/>
          <w:i/>
          <w:iCs/>
          <w:color w:val="000000"/>
        </w:rPr>
        <w:t>et al.</w:t>
      </w:r>
      <w:r w:rsidRPr="00EE7CF6">
        <w:rPr>
          <w:rFonts w:ascii="Palatino Linotype" w:hAnsi="Palatino Linotype" w:cs="Times New Roman"/>
          <w:color w:val="000000"/>
        </w:rPr>
        <w:t xml:space="preserve"> focused on the Amino acid sequence 3’ to the stop codon. N1-methyl </w:t>
      </w:r>
      <w:proofErr w:type="spellStart"/>
      <w:r w:rsidRPr="00EE7CF6">
        <w:rPr>
          <w:rFonts w:ascii="Palatino Linotype" w:hAnsi="Palatino Linotype" w:cs="Times New Roman"/>
          <w:color w:val="000000"/>
        </w:rPr>
        <w:t>Pseudouridine</w:t>
      </w:r>
      <w:proofErr w:type="spellEnd"/>
      <w:r w:rsidRPr="00EE7CF6">
        <w:rPr>
          <w:rFonts w:ascii="Palatino Linotype" w:hAnsi="Palatino Linotype" w:cs="Times New Roman"/>
          <w:color w:val="000000"/>
        </w:rPr>
        <w:t xml:space="preserve"> based Read through of this codon could lead to chimeric Spike-Human peptides (Red text). Bottom </w:t>
      </w:r>
      <w:proofErr w:type="spellStart"/>
      <w:proofErr w:type="gramStart"/>
      <w:r w:rsidRPr="00EE7CF6">
        <w:rPr>
          <w:rFonts w:ascii="Palatino Linotype" w:hAnsi="Palatino Linotype" w:cs="Times New Roman"/>
          <w:color w:val="000000"/>
        </w:rPr>
        <w:t>track:Read</w:t>
      </w:r>
      <w:proofErr w:type="spellEnd"/>
      <w:proofErr w:type="gramEnd"/>
      <w:r w:rsidRPr="00EE7CF6">
        <w:rPr>
          <w:rFonts w:ascii="Palatino Linotype" w:hAnsi="Palatino Linotype" w:cs="Times New Roman"/>
          <w:color w:val="000000"/>
        </w:rPr>
        <w:t xml:space="preserve"> through amino acid sequence </w:t>
      </w:r>
      <w:proofErr w:type="spellStart"/>
      <w:r w:rsidRPr="00EE7CF6">
        <w:rPr>
          <w:rFonts w:ascii="Palatino Linotype" w:hAnsi="Palatino Linotype" w:cs="Times New Roman"/>
          <w:color w:val="000000"/>
        </w:rPr>
        <w:t>BLASTp</w:t>
      </w:r>
      <w:proofErr w:type="spellEnd"/>
      <w:r w:rsidRPr="00EE7CF6">
        <w:rPr>
          <w:rFonts w:ascii="Palatino Linotype" w:hAnsi="Palatino Linotype" w:cs="Times New Roman"/>
          <w:color w:val="000000"/>
        </w:rPr>
        <w:t xml:space="preserve"> alignment delivers a Human hit. </w:t>
      </w:r>
      <w:proofErr w:type="spellStart"/>
      <w:r w:rsidRPr="00EE7CF6">
        <w:rPr>
          <w:rFonts w:ascii="Palatino Linotype" w:hAnsi="Palatino Linotype" w:cs="Times New Roman"/>
          <w:color w:val="000000"/>
        </w:rPr>
        <w:t>tBLASTn</w:t>
      </w:r>
      <w:proofErr w:type="spellEnd"/>
      <w:r w:rsidRPr="00EE7CF6">
        <w:rPr>
          <w:rFonts w:ascii="Palatino Linotype" w:hAnsi="Palatino Linotype" w:cs="Times New Roman"/>
          <w:color w:val="000000"/>
        </w:rPr>
        <w:t xml:space="preserve"> of amino acid sequence had homology to human gp130.</w:t>
      </w:r>
      <w:r w:rsidRPr="00EE7CF6">
        <w:rPr>
          <w:rFonts w:ascii="Palatino Linotype" w:hAnsi="Palatino Linotype" w:cs="Times New Roman"/>
          <w:noProof/>
          <w:color w:val="000000"/>
        </w:rPr>
        <w:t xml:space="preserve"> </w:t>
      </w:r>
    </w:p>
    <w:p w14:paraId="691FE344" w14:textId="77777777" w:rsidR="00647A4A" w:rsidRPr="00EE7CF6" w:rsidRDefault="00647A4A" w:rsidP="00647A4A">
      <w:pPr>
        <w:pStyle w:val="HTMLPreformatted"/>
        <w:spacing w:before="120"/>
        <w:rPr>
          <w:rFonts w:ascii="Palatino Linotype" w:hAnsi="Palatino Linotype" w:cs="Times New Roman"/>
          <w:color w:val="000000"/>
        </w:rPr>
      </w:pPr>
    </w:p>
    <w:p w14:paraId="075EA570" w14:textId="272732E1" w:rsidR="00647A4A" w:rsidRPr="003911CA" w:rsidRDefault="00647A4A" w:rsidP="00647A4A">
      <w:pPr>
        <w:ind w:left="1832"/>
        <w:rPr>
          <w:rFonts w:ascii="Palatino Linotype" w:hAnsi="Palatino Linotype"/>
          <w:sz w:val="20"/>
          <w:szCs w:val="20"/>
        </w:rPr>
      </w:pPr>
      <w:r w:rsidRPr="003911CA">
        <w:rPr>
          <w:rFonts w:ascii="Palatino Linotype" w:hAnsi="Palatino Linotype"/>
          <w:sz w:val="20"/>
          <w:szCs w:val="20"/>
        </w:rPr>
        <w:t>Expression of chimeric spike-human peptides may be unique to m1Ψ based mRNA vaccination and raises concerns over immune de-regulation including autoimmunity that may develop with such chimeric inoculations.</w:t>
      </w:r>
    </w:p>
    <w:p w14:paraId="25D7B4B0" w14:textId="77777777" w:rsidR="003911CA" w:rsidRDefault="003911CA" w:rsidP="00647A4A">
      <w:pPr>
        <w:ind w:left="1832"/>
      </w:pPr>
    </w:p>
    <w:p w14:paraId="4B8CA6F5" w14:textId="77777777" w:rsidR="00647A4A" w:rsidRPr="00647A4A" w:rsidRDefault="00647A4A" w:rsidP="00647A4A">
      <w:pPr>
        <w:ind w:left="1832"/>
        <w:rPr>
          <w:sz w:val="22"/>
          <w:szCs w:val="22"/>
        </w:rPr>
      </w:pPr>
      <w:r w:rsidRPr="00647A4A">
        <w:rPr>
          <w:i/>
          <w:iCs/>
          <w:sz w:val="22"/>
          <w:szCs w:val="22"/>
        </w:rPr>
        <w:t>Hypothetical</w:t>
      </w:r>
      <w:r w:rsidRPr="00647A4A">
        <w:rPr>
          <w:sz w:val="22"/>
          <w:szCs w:val="22"/>
        </w:rPr>
        <w:t xml:space="preserve"> </w:t>
      </w:r>
      <w:r w:rsidRPr="00647A4A">
        <w:rPr>
          <w:i/>
          <w:iCs/>
          <w:sz w:val="22"/>
          <w:szCs w:val="22"/>
        </w:rPr>
        <w:t>viral: mRNA vaccine interactions</w:t>
      </w:r>
    </w:p>
    <w:p w14:paraId="58AAB73B" w14:textId="692E1237" w:rsidR="00647A4A" w:rsidRPr="00647A4A" w:rsidRDefault="00647A4A" w:rsidP="003911CA">
      <w:pPr>
        <w:ind w:left="1832"/>
        <w:rPr>
          <w:sz w:val="22"/>
          <w:szCs w:val="22"/>
        </w:rPr>
      </w:pPr>
      <w:r w:rsidRPr="00647A4A">
        <w:rPr>
          <w:sz w:val="22"/>
          <w:szCs w:val="22"/>
        </w:rPr>
        <w:t>With any virus or vaccine that enables latent virus reactivation we must consider the case of viral recombination. Chimeric RNAs are more likely to form with mRNAs that have degenerate bases or form more stable secondary structures</w:t>
      </w:r>
      <w:r w:rsidRPr="00647A4A">
        <w:rPr>
          <w:sz w:val="22"/>
          <w:szCs w:val="22"/>
        </w:rPr>
        <w:fldChar w:fldCharType="begin"/>
      </w:r>
      <w:r>
        <w:rPr>
          <w:sz w:val="22"/>
          <w:szCs w:val="22"/>
        </w:rPr>
        <w:instrText xml:space="preserve"> ADDIN EN.CITE &lt;EndNote&gt;&lt;Cite&gt;&lt;Author&gt;Metifiot&lt;/Author&gt;&lt;Year&gt;2014&lt;/Year&gt;&lt;RecNum&gt;735&lt;/RecNum&gt;&lt;DisplayText&gt;&lt;style size="10"&gt;[46]&lt;/style&gt;&lt;/DisplayText&gt;&lt;record&gt;&lt;rec-number&gt;735&lt;/rec-number&gt;&lt;foreign-keys&gt;&lt;key app="EN" db-id="rffeasvxn5fdtpesr99vzsdk0wzapfta9zev" timestamp="1640068096"&gt;735&lt;/key&gt;&lt;/foreign-keys&gt;&lt;ref-type name="Journal Article"&gt;17&lt;/ref-type&gt;&lt;contributors&gt;&lt;authors&gt;&lt;author&gt;Metifiot, M.&lt;/author&gt;&lt;author&gt;Amrane, S.&lt;/author&gt;&lt;author&gt;Litvak, S.&lt;/author&gt;&lt;author&gt;Andreola, M. L.&lt;/author&gt;&lt;/authors&gt;&lt;/contributors&gt;&lt;auth-address&gt;CNRS UMR-5234, Universite de Bordeaux, 146 Rue Leo Saignat, 33076 Bordeaux, France.&amp;#xD;INSERM, U869, IECB, ARNA laboratory, Universite de Bordeaux, 2 Rue Robert Escarpit 33600 Pessac, France.&amp;#xD;CNRS UMR-5234, Universite de Bordeaux, 146 Rue Leo Saignat, 33076 Bordeaux, France simon.litvak@reger.u-bordeaux2.fr.&amp;#xD;CNRS UMR-5234, Universite de Bordeaux, 146 Rue Leo Saignat, 33076 Bordeaux, France marie-line.andreola@u-bordeaux2.fr.&lt;/auth-address&gt;&lt;titles&gt;&lt;title&gt;G-quadruplexes in viruses: function and potential therapeutic applications&lt;/title&gt;&lt;secondary-title&gt;Nucleic Acids Res&lt;/secondary-title&gt;&lt;/titles&gt;&lt;periodical&gt;&lt;full-title&gt;Nucleic Acids Res&lt;/full-title&gt;&lt;abbr-1&gt;Nucleic acids research&lt;/abbr-1&gt;&lt;/periodical&gt;&lt;pages&gt;12352-66&lt;/pages&gt;&lt;volume&gt;42&lt;/volume&gt;&lt;number&gt;20&lt;/number&gt;&lt;edition&gt;2014/10/22&lt;/edition&gt;&lt;keywords&gt;&lt;keyword&gt;Antiviral Agents/*chemistry&lt;/keyword&gt;&lt;keyword&gt;DNA, Viral/*chemistry&lt;/keyword&gt;&lt;keyword&gt;*G-Quadruplexes&lt;/keyword&gt;&lt;keyword&gt;Genome, Human&lt;/keyword&gt;&lt;keyword&gt;Humans&lt;/keyword&gt;&lt;keyword&gt;RNA, Viral/*chemistry&lt;/keyword&gt;&lt;/keywords&gt;&lt;dates&gt;&lt;year&gt;2014&lt;/year&gt;&lt;pub-dates&gt;&lt;date&gt;Nov 10&lt;/date&gt;&lt;/pub-dates&gt;&lt;/dates&gt;&lt;isbn&gt;1362-4962 (Electronic)&amp;#xD;0305-1048 (Linking)&lt;/isbn&gt;&lt;accession-num&gt;25332402&lt;/accession-num&gt;&lt;urls&gt;&lt;related-urls&gt;&lt;url&gt;https://www.ncbi.nlm.nih.gov/pubmed/25332402&lt;/url&gt;&lt;/related-urls&gt;&lt;/urls&gt;&lt;custom2&gt;PMC4227801&lt;/custom2&gt;&lt;electronic-resource-num&gt;10.1093/nar/gku999&lt;/electronic-resource-num&gt;&lt;/record&gt;&lt;/Cite&gt;&lt;/EndNote&gt;</w:instrText>
      </w:r>
      <w:r w:rsidRPr="00647A4A">
        <w:rPr>
          <w:sz w:val="22"/>
          <w:szCs w:val="22"/>
        </w:rPr>
        <w:fldChar w:fldCharType="separate"/>
      </w:r>
      <w:r w:rsidRPr="00647A4A">
        <w:rPr>
          <w:noProof/>
          <w:sz w:val="20"/>
          <w:szCs w:val="22"/>
        </w:rPr>
        <w:t>[46]</w:t>
      </w:r>
      <w:r w:rsidRPr="00647A4A">
        <w:rPr>
          <w:sz w:val="22"/>
          <w:szCs w:val="22"/>
        </w:rPr>
        <w:fldChar w:fldCharType="end"/>
      </w:r>
      <w:r w:rsidRPr="00647A4A">
        <w:rPr>
          <w:sz w:val="22"/>
          <w:szCs w:val="22"/>
        </w:rPr>
        <w:t xml:space="preserve">. In this hypothetical case, a non-replicative </w:t>
      </w:r>
      <w:proofErr w:type="spellStart"/>
      <w:r w:rsidRPr="00647A4A">
        <w:rPr>
          <w:bCs/>
          <w:color w:val="222222"/>
          <w:sz w:val="22"/>
          <w:szCs w:val="22"/>
          <w:shd w:val="clear" w:color="auto" w:fill="FFFFFF"/>
        </w:rPr>
        <w:t>pseudouridylated</w:t>
      </w:r>
      <w:proofErr w:type="spellEnd"/>
      <w:r w:rsidRPr="00647A4A">
        <w:rPr>
          <w:sz w:val="22"/>
          <w:szCs w:val="22"/>
        </w:rPr>
        <w:t xml:space="preserve"> mRNA may hitchhike into a replication form via recombination with a live virus. </w:t>
      </w:r>
    </w:p>
    <w:p w14:paraId="2844315F" w14:textId="77777777" w:rsidR="00647A4A" w:rsidRPr="00647A4A" w:rsidRDefault="00647A4A" w:rsidP="00647A4A">
      <w:pPr>
        <w:ind w:left="1832"/>
        <w:rPr>
          <w:sz w:val="22"/>
          <w:szCs w:val="22"/>
        </w:rPr>
      </w:pPr>
    </w:p>
    <w:p w14:paraId="5B26C24E" w14:textId="42493BF6" w:rsidR="00647A4A" w:rsidRPr="00647A4A" w:rsidRDefault="00647A4A" w:rsidP="00647A4A">
      <w:pPr>
        <w:ind w:left="1832"/>
        <w:rPr>
          <w:bCs/>
          <w:color w:val="222222"/>
          <w:sz w:val="22"/>
          <w:szCs w:val="22"/>
          <w:shd w:val="clear" w:color="auto" w:fill="FFFFFF"/>
        </w:rPr>
      </w:pPr>
      <w:r w:rsidRPr="00647A4A">
        <w:rPr>
          <w:sz w:val="22"/>
          <w:szCs w:val="22"/>
        </w:rPr>
        <w:t xml:space="preserve">Relevantly, </w:t>
      </w:r>
      <w:proofErr w:type="gramStart"/>
      <w:r w:rsidRPr="00647A4A">
        <w:rPr>
          <w:i/>
          <w:iCs/>
          <w:sz w:val="22"/>
          <w:szCs w:val="22"/>
        </w:rPr>
        <w:t>in vitro</w:t>
      </w:r>
      <w:proofErr w:type="gramEnd"/>
      <w:r w:rsidRPr="00647A4A">
        <w:rPr>
          <w:sz w:val="22"/>
          <w:szCs w:val="22"/>
        </w:rPr>
        <w:t xml:space="preserve"> and </w:t>
      </w:r>
      <w:r w:rsidRPr="00647A4A">
        <w:rPr>
          <w:i/>
          <w:iCs/>
          <w:sz w:val="22"/>
          <w:szCs w:val="22"/>
        </w:rPr>
        <w:t>in vivo</w:t>
      </w:r>
      <w:r w:rsidRPr="00647A4A">
        <w:rPr>
          <w:sz w:val="22"/>
          <w:szCs w:val="22"/>
        </w:rPr>
        <w:t xml:space="preserve"> experiments using human and mouse </w:t>
      </w:r>
      <w:proofErr w:type="spellStart"/>
      <w:r w:rsidRPr="00647A4A">
        <w:rPr>
          <w:sz w:val="22"/>
          <w:szCs w:val="22"/>
        </w:rPr>
        <w:t>RNAse</w:t>
      </w:r>
      <w:proofErr w:type="spellEnd"/>
      <w:r w:rsidRPr="00647A4A">
        <w:rPr>
          <w:sz w:val="22"/>
          <w:szCs w:val="22"/>
        </w:rPr>
        <w:t xml:space="preserve"> L chimeras, and chimeric Mouse Hepatitis Virus (coronavirus) expressing recombinant L* from </w:t>
      </w:r>
      <w:r w:rsidRPr="00647A4A">
        <w:rPr>
          <w:bCs/>
          <w:color w:val="222222"/>
          <w:sz w:val="22"/>
          <w:szCs w:val="22"/>
          <w:shd w:val="clear" w:color="auto" w:fill="FFFFFF"/>
        </w:rPr>
        <w:t xml:space="preserve">Theiler's murine encephalomyelitis virus (picornavirus) showed that chimeric MHV viruses are functional. These efficiently express </w:t>
      </w:r>
      <w:proofErr w:type="spellStart"/>
      <w:r w:rsidRPr="00647A4A">
        <w:rPr>
          <w:bCs/>
          <w:color w:val="222222"/>
          <w:sz w:val="22"/>
          <w:szCs w:val="22"/>
          <w:shd w:val="clear" w:color="auto" w:fill="FFFFFF"/>
        </w:rPr>
        <w:t>RNAse</w:t>
      </w:r>
      <w:proofErr w:type="spellEnd"/>
      <w:r w:rsidRPr="00647A4A">
        <w:rPr>
          <w:bCs/>
          <w:color w:val="222222"/>
          <w:sz w:val="22"/>
          <w:szCs w:val="22"/>
          <w:shd w:val="clear" w:color="auto" w:fill="FFFFFF"/>
        </w:rPr>
        <w:t xml:space="preserve"> L inhibitors and hence interfered with prompt interferon responses</w:t>
      </w:r>
      <w:r w:rsidRPr="00647A4A">
        <w:rPr>
          <w:sz w:val="22"/>
          <w:szCs w:val="22"/>
        </w:rPr>
        <w:fldChar w:fldCharType="begin">
          <w:fldData xml:space="preserve">PEVuZE5vdGU+PENpdGU+PEF1dGhvcj5EcmFwcGllcjwvQXV0aG9yPjxZZWFyPjIwMTg8L1llYXI+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</w:fldData>
        </w:fldChar>
      </w:r>
      <w:r>
        <w:rPr>
          <w:sz w:val="22"/>
          <w:szCs w:val="22"/>
        </w:rPr>
        <w:instrText xml:space="preserve"> ADDIN EN.CITE </w:instrText>
      </w:r>
      <w:r>
        <w:rPr>
          <w:sz w:val="22"/>
          <w:szCs w:val="22"/>
        </w:rPr>
        <w:fldChar w:fldCharType="begin">
          <w:fldData xml:space="preserve">PEVuZE5vdGU+PENpdGU+PEF1dGhvcj5EcmFwcGllcjwvQXV0aG9yPjxZZWFyPjIwMTg8L1llYXI+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</w:fldData>
        </w:fldChar>
      </w:r>
      <w:r>
        <w:rPr>
          <w:sz w:val="22"/>
          <w:szCs w:val="22"/>
        </w:rPr>
        <w:instrText xml:space="preserve"> ADDIN EN.CITE.DATA </w:instrText>
      </w:r>
      <w:r>
        <w:rPr>
          <w:sz w:val="22"/>
          <w:szCs w:val="22"/>
        </w:rPr>
      </w:r>
      <w:r>
        <w:rPr>
          <w:sz w:val="22"/>
          <w:szCs w:val="22"/>
        </w:rPr>
        <w:fldChar w:fldCharType="end"/>
      </w:r>
      <w:r w:rsidRPr="00647A4A">
        <w:rPr>
          <w:sz w:val="22"/>
          <w:szCs w:val="22"/>
        </w:rPr>
      </w:r>
      <w:r w:rsidRPr="00647A4A">
        <w:rPr>
          <w:sz w:val="22"/>
          <w:szCs w:val="22"/>
        </w:rPr>
        <w:fldChar w:fldCharType="separate"/>
      </w:r>
      <w:r w:rsidRPr="00647A4A">
        <w:rPr>
          <w:noProof/>
          <w:sz w:val="20"/>
          <w:szCs w:val="22"/>
        </w:rPr>
        <w:t>[47]</w:t>
      </w:r>
      <w:r w:rsidRPr="00647A4A">
        <w:rPr>
          <w:sz w:val="22"/>
          <w:szCs w:val="22"/>
        </w:rPr>
        <w:fldChar w:fldCharType="end"/>
      </w:r>
      <w:r w:rsidRPr="00647A4A">
        <w:rPr>
          <w:bCs/>
          <w:color w:val="222222"/>
          <w:sz w:val="22"/>
          <w:szCs w:val="22"/>
          <w:shd w:val="clear" w:color="auto" w:fill="FFFFFF"/>
        </w:rPr>
        <w:t xml:space="preserve">. </w:t>
      </w:r>
    </w:p>
    <w:p w14:paraId="78F91E66" w14:textId="77777777" w:rsidR="00647A4A" w:rsidRPr="00647A4A" w:rsidRDefault="00647A4A" w:rsidP="00647A4A">
      <w:pPr>
        <w:ind w:left="1832"/>
        <w:rPr>
          <w:bCs/>
          <w:color w:val="222222"/>
          <w:sz w:val="22"/>
          <w:szCs w:val="22"/>
          <w:shd w:val="clear" w:color="auto" w:fill="FFFFFF"/>
        </w:rPr>
      </w:pPr>
    </w:p>
    <w:p w14:paraId="081016C2" w14:textId="7FB8404E" w:rsidR="00647A4A" w:rsidRPr="00647A4A" w:rsidRDefault="00647A4A" w:rsidP="00647A4A">
      <w:pPr>
        <w:ind w:left="1832"/>
        <w:rPr>
          <w:color w:val="000000"/>
          <w:sz w:val="22"/>
          <w:szCs w:val="22"/>
          <w:shd w:val="clear" w:color="auto" w:fill="00FFFF"/>
        </w:rPr>
      </w:pPr>
      <w:r w:rsidRPr="00647A4A">
        <w:rPr>
          <w:bCs/>
          <w:color w:val="222222"/>
          <w:sz w:val="22"/>
          <w:szCs w:val="22"/>
          <w:shd w:val="clear" w:color="auto" w:fill="FFFFFF"/>
        </w:rPr>
        <w:t xml:space="preserve">This is relevant to SARs-CoV-2 as the persistence of </w:t>
      </w:r>
      <w:proofErr w:type="gramStart"/>
      <w:r w:rsidRPr="00647A4A">
        <w:rPr>
          <w:bCs/>
          <w:color w:val="222222"/>
          <w:sz w:val="22"/>
          <w:szCs w:val="22"/>
          <w:shd w:val="clear" w:color="auto" w:fill="FFFFFF"/>
        </w:rPr>
        <w:t>vaccine based</w:t>
      </w:r>
      <w:proofErr w:type="gramEnd"/>
      <w:r w:rsidRPr="00647A4A">
        <w:rPr>
          <w:bCs/>
          <w:color w:val="222222"/>
          <w:sz w:val="22"/>
          <w:szCs w:val="22"/>
          <w:shd w:val="clear" w:color="auto" w:fill="FFFFFF"/>
        </w:rPr>
        <w:t xml:space="preserve"> mRNA and spike protein is longer than initially recognize and an increasing number of breakthrough cases imply many patients are coinfected with highly homologous spike coding mRNA. The subunit 1 (S1) persists for up to 15 months post infection and is related to post-acute inflammatory sequalae presenting with neurological complications</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&lt;EndNote&gt;&lt;Cite&gt;&lt;Author&gt;Bruce K. Patterson&lt;/Author&gt;&lt;Year&gt;2021&lt;/Year&gt;&lt;RecNum&gt;726&lt;/RecNum&gt;&lt;DisplayText&gt;&lt;style size="10"&gt;[48]&lt;/style&gt;&lt;/DisplayText&gt;&lt;record&gt;&lt;rec-number&gt;726&lt;/rec-number&gt;&lt;foreign-keys&gt;&lt;key app="EN" db-id="rffeasvxn5fdtpesr99vzsdk0wzapfta9zev" timestamp="1635951065"&gt;726&lt;/key&gt;&lt;/foreign-keys&gt;&lt;ref-type name="Journal Article"&gt;17&lt;/ref-type&gt;&lt;contributors&gt;&lt;authors&gt;&lt;author&gt;Bruce K. Patterson, Edgar B. Francisco, Ram Yogendra, Emily Long, Amruta Pise, Hallison Rodrigues, Eric Hall, Monica Herrara, Purvi Parikh, Jose Guevara-Coto, Timothy J. Triche, Paul Scott, Saboor Hekmati, Dennis Maglinte, Xaiolan Chang, Rodrigo A Mora-Rodríguez, Javier Mora&lt;/author&gt;&lt;/authors&gt;&lt;/contributors&gt;&lt;titles&gt;&lt;title&gt;Persistence of SARS CoV-2 S1 Protein in CD16+ Monocytes in Post-Acute Sequelae of COVID-19 (PASC) Up to 15 Months Post-Infection&lt;/title&gt;&lt;secondary-title&gt;bioRxiv&lt;/secondary-title&gt;&lt;/titles&gt;&lt;periodical&gt;&lt;full-title&gt;bioRxiv&lt;/full-title&gt;&lt;/periodical&gt;&lt;dates&gt;&lt;year&gt;2021&lt;/year&gt;&lt;/dates&gt;&lt;urls&gt;&lt;related-urls&gt;&lt;url&gt;https://www.biorxiv.org/content/10.1101/2021.06.25.449905v2.article-info&lt;/url&gt;&lt;/related-urls&gt;&lt;/urls&gt;&lt;electronic-resource-num&gt;https://doi.org/10.1101/2021.06.25.449905&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[48]</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75% of Patients with persistent </w:t>
      </w:r>
      <w:proofErr w:type="spellStart"/>
      <w:r w:rsidRPr="00647A4A">
        <w:rPr>
          <w:bCs/>
          <w:color w:val="222222"/>
          <w:sz w:val="22"/>
          <w:szCs w:val="22"/>
          <w:shd w:val="clear" w:color="auto" w:fill="FFFFFF"/>
        </w:rPr>
        <w:t>RNAemia</w:t>
      </w:r>
      <w:proofErr w:type="spellEnd"/>
      <w:r w:rsidRPr="00647A4A">
        <w:rPr>
          <w:bCs/>
          <w:color w:val="222222"/>
          <w:sz w:val="22"/>
          <w:szCs w:val="22"/>
          <w:shd w:val="clear" w:color="auto" w:fill="FFFFFF"/>
        </w:rPr>
        <w:t xml:space="preserve"> also present long COVID</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&lt;EndNote&gt;&lt;Cite&gt;&lt;Author&gt;Ram-Mohan&lt;/Author&gt;&lt;Year&gt;2021&lt;/Year&gt;&lt;RecNum&gt;848&lt;/RecNum&gt;&lt;DisplayText&gt;&lt;style size="10"&gt;[49]&lt;/style&gt;&lt;/DisplayText&gt;&lt;record&gt;&lt;rec-number&gt;848&lt;/rec-number&gt;&lt;foreign-keys&gt;&lt;key app="EN" db-id="rffeasvxn5fdtpesr99vzsdk0wzapfta9zev" timestamp="1637441741"&gt;848&lt;/key&gt;&lt;/foreign-keys&gt;&lt;ref-type name="Journal Article"&gt;17&lt;/ref-type&gt;&lt;contributors&gt;&lt;authors&gt;&lt;author&gt;Ram-Mohan&lt;/author&gt;&lt;/authors&gt;&lt;/contributors&gt;&lt;titles&gt;&lt;title&gt;Association Between SARS-CoV-2 RNAemia and Post-Acute Sequelae of COVID-19.&lt;/title&gt;&lt;secondary-title&gt;MedRXiv&lt;/secondary-title&gt;&lt;/titles&gt;&lt;periodical&gt;&lt;full-title&gt;MedRXiv&lt;/full-title&gt;&lt;/periodical&gt;&lt;dates&gt;&lt;year&gt;2021&lt;/year&gt;&lt;/dates&gt;&lt;urls&gt;&lt;related-urls&gt;&lt;url&gt;https://www.ncbi.nlm.nih.gov/pmc/articles/PMC8437320/&lt;/url&gt;&lt;/related-urls&gt;&lt;/urls&gt;&lt;electronic-resource-num&gt;10.1101/2021.09.03.21262934&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[49]</w:t>
      </w:r>
      <w:r w:rsidRPr="00647A4A">
        <w:rPr>
          <w:bCs/>
          <w:color w:val="222222"/>
          <w:sz w:val="22"/>
          <w:szCs w:val="22"/>
          <w:shd w:val="clear" w:color="auto" w:fill="FFFFFF"/>
        </w:rPr>
        <w:fldChar w:fldCharType="end"/>
      </w:r>
      <w:r w:rsidRPr="00647A4A">
        <w:rPr>
          <w:bCs/>
          <w:color w:val="222222"/>
          <w:sz w:val="22"/>
          <w:szCs w:val="22"/>
          <w:shd w:val="clear" w:color="auto" w:fill="FFFFFF"/>
        </w:rPr>
        <w:t>. Autopsies have revealed replicating virus 3 months past infection and even RNA detectable 230 days after infection in one patient</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&lt;EndNote&gt;&lt;Cite&gt;&lt;Author&gt;Chertow&lt;/Author&gt;&lt;Year&gt;2021&lt;/Year&gt;&lt;RecNum&gt;764&lt;/RecNum&gt;&lt;DisplayText&gt;&lt;style size="10"&gt;[50]&lt;/style&gt;&lt;/DisplayText&gt;&lt;record&gt;&lt;rec-number&gt;764&lt;/rec-number&gt;&lt;foreign-keys&gt;&lt;key app="EN" db-id="rffeasvxn5fdtpesr99vzsdk0wzapfta9zev" timestamp="1640233411"&gt;764&lt;/key&gt;&lt;/foreign-keys&gt;&lt;ref-type name="Journal Article"&gt;17&lt;/ref-type&gt;&lt;contributors&gt;&lt;authors&gt;&lt;author&gt;Chertow, D.&lt;/author&gt;&lt;/authors&gt;&lt;/contributors&gt;&lt;titles&gt;&lt;title&gt;SARS-CoV-2 infection and persistence throughout the human body and brain&lt;/title&gt;&lt;secondary-title&gt;Nature portfolio&lt;/secondary-title&gt;&lt;/titles&gt;&lt;periodical&gt;&lt;full-title&gt;Nature portfolio&lt;/full-title&gt;&lt;/periodical&gt;&lt;dates&gt;&lt;year&gt;2021&lt;/year&gt;&lt;/dates&gt;&lt;urls&gt;&lt;related-urls&gt;&lt;url&gt;https://www.researchsquare.com/article/rs-1139035/v1&lt;/url&gt;&lt;/related-urls&gt;&lt;/urls&gt;&lt;electronic-resource-num&gt;10.21203/rs.3.rs-1139035/v1&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[50]</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w:t>
      </w:r>
      <w:proofErr w:type="spellStart"/>
      <w:r w:rsidRPr="00647A4A">
        <w:rPr>
          <w:bCs/>
          <w:color w:val="222222"/>
          <w:sz w:val="22"/>
          <w:szCs w:val="22"/>
          <w:shd w:val="clear" w:color="auto" w:fill="FFFFFF"/>
        </w:rPr>
        <w:t>Chertow</w:t>
      </w:r>
      <w:proofErr w:type="spellEnd"/>
      <w:r w:rsidRPr="00647A4A">
        <w:rPr>
          <w:bCs/>
          <w:color w:val="222222"/>
          <w:sz w:val="22"/>
          <w:szCs w:val="22"/>
          <w:shd w:val="clear" w:color="auto" w:fill="FFFFFF"/>
        </w:rPr>
        <w:t xml:space="preserve"> </w:t>
      </w:r>
      <w:r w:rsidRPr="00647A4A">
        <w:rPr>
          <w:bCs/>
          <w:i/>
          <w:iCs/>
          <w:color w:val="222222"/>
          <w:sz w:val="22"/>
          <w:szCs w:val="22"/>
          <w:shd w:val="clear" w:color="auto" w:fill="FFFFFF"/>
        </w:rPr>
        <w:t>et al.</w:t>
      </w:r>
      <w:r w:rsidRPr="00647A4A">
        <w:rPr>
          <w:bCs/>
          <w:color w:val="222222"/>
          <w:sz w:val="22"/>
          <w:szCs w:val="22"/>
          <w:shd w:val="clear" w:color="auto" w:fill="FFFFFF"/>
        </w:rPr>
        <w:t xml:space="preserve"> also explored tissue specific </w:t>
      </w:r>
      <w:proofErr w:type="spellStart"/>
      <w:r w:rsidRPr="00647A4A">
        <w:rPr>
          <w:bCs/>
          <w:color w:val="222222"/>
          <w:sz w:val="22"/>
          <w:szCs w:val="22"/>
          <w:shd w:val="clear" w:color="auto" w:fill="FFFFFF"/>
        </w:rPr>
        <w:t>heteroplasmy</w:t>
      </w:r>
      <w:proofErr w:type="spellEnd"/>
      <w:r w:rsidRPr="00647A4A">
        <w:rPr>
          <w:bCs/>
          <w:color w:val="222222"/>
          <w:sz w:val="22"/>
          <w:szCs w:val="22"/>
          <w:shd w:val="clear" w:color="auto" w:fill="FFFFFF"/>
        </w:rPr>
        <w:t xml:space="preserve"> and detected viral loads in the brain but very little in the reproductive tissues. Recently, three mRNA vaccine sequences were deposited into NCBI by </w:t>
      </w:r>
      <w:proofErr w:type="spellStart"/>
      <w:r w:rsidRPr="00647A4A">
        <w:rPr>
          <w:bCs/>
          <w:color w:val="222222"/>
          <w:sz w:val="22"/>
          <w:szCs w:val="22"/>
          <w:shd w:val="clear" w:color="auto" w:fill="FFFFFF"/>
        </w:rPr>
        <w:t>Castruita</w:t>
      </w:r>
      <w:proofErr w:type="spellEnd"/>
      <w:r w:rsidRPr="00647A4A">
        <w:rPr>
          <w:bCs/>
          <w:color w:val="222222"/>
          <w:sz w:val="22"/>
          <w:szCs w:val="22"/>
          <w:shd w:val="clear" w:color="auto" w:fill="FFFFFF"/>
        </w:rPr>
        <w:t xml:space="preserve"> </w:t>
      </w:r>
      <w:r w:rsidRPr="00647A4A">
        <w:rPr>
          <w:bCs/>
          <w:i/>
          <w:iCs/>
          <w:color w:val="222222"/>
          <w:sz w:val="22"/>
          <w:szCs w:val="22"/>
          <w:shd w:val="clear" w:color="auto" w:fill="FFFFFF"/>
        </w:rPr>
        <w:t>et al</w:t>
      </w:r>
      <w:r w:rsidRPr="00647A4A">
        <w:rPr>
          <w:bCs/>
          <w:color w:val="222222"/>
          <w:sz w:val="22"/>
          <w:szCs w:val="22"/>
          <w:shd w:val="clear" w:color="auto" w:fill="FFFFFF"/>
        </w:rPr>
        <w:t>. These were detected in from plasma obtained up to 28 days after of vaccination (OK120842.1, OK128041.1, OK120840.1)</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&lt;EndNote&gt;&lt;Cite&gt;&lt;Author&gt;Castruita&lt;/Author&gt;&lt;Year&gt;2021&lt;/Year&gt;&lt;RecNum&gt;736&lt;/RecNum&gt;&lt;DisplayText&gt;&lt;style size="10"&gt;[51]&lt;/style&gt;&lt;/DisplayText&gt;&lt;record&gt;&lt;rec-number&gt;736&lt;/rec-number&gt;&lt;foreign-keys&gt;&lt;key app="EN" db-id="rffeasvxn5fdtpesr99vzsdk0wzapfta9zev" timestamp="1640068847"&gt;736&lt;/key&gt;&lt;/foreign-keys&gt;&lt;ref-type name="Journal Article"&gt;17&lt;/ref-type&gt;&lt;contributors&gt;&lt;authors&gt;&lt;author&gt;Castruita&lt;/author&gt;&lt;/authors&gt;&lt;/contributors&gt;&lt;titles&gt;&lt;title&gt;SARS-CoV-2 spike mRNA vaccine sequences circulate in blood up to at least 28 days after COVID-19 vaccination&lt;/title&gt;&lt;secondary-title&gt;NCBI&lt;/secondary-title&gt;&lt;/titles&gt;&lt;periodical&gt;&lt;full-title&gt;NCBI&lt;/full-title&gt;&lt;/periodical&gt;&lt;dates&gt;&lt;year&gt;2021&lt;/year&gt;&lt;/dates&gt;&lt;urls&gt;&lt;related-urls&gt;&lt;url&gt;https://www.ncbi.nlm.nih.gov/popset?DbFrom=nuccore&amp;amp;Cmd=Link&amp;amp;LinkName=nuccore_popset&amp;amp;IdsFromResult=2099615431&lt;/url&gt;&lt;/related-urls&gt;&lt;/urls&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[51]</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w:t>
      </w:r>
    </w:p>
    <w:p w14:paraId="6C45D2F0" w14:textId="77777777" w:rsidR="00647A4A" w:rsidRPr="00647A4A" w:rsidRDefault="00647A4A" w:rsidP="00647A4A">
      <w:pPr>
        <w:ind w:left="1832"/>
        <w:rPr>
          <w:color w:val="000000"/>
          <w:sz w:val="22"/>
          <w:szCs w:val="22"/>
          <w:shd w:val="clear" w:color="auto" w:fill="00FFFF"/>
        </w:rPr>
      </w:pPr>
    </w:p>
    <w:p w14:paraId="4DBA1F72" w14:textId="54F2DA65" w:rsidR="00647A4A" w:rsidRPr="00647A4A" w:rsidRDefault="00647A4A" w:rsidP="00647A4A">
      <w:pPr>
        <w:ind w:left="1832"/>
        <w:rPr>
          <w:bCs/>
          <w:color w:val="222222"/>
          <w:sz w:val="22"/>
          <w:szCs w:val="22"/>
          <w:shd w:val="clear" w:color="auto" w:fill="FFFFFF"/>
        </w:rPr>
      </w:pPr>
      <w:r w:rsidRPr="00647A4A">
        <w:rPr>
          <w:bCs/>
          <w:color w:val="222222"/>
          <w:sz w:val="22"/>
          <w:szCs w:val="22"/>
          <w:shd w:val="clear" w:color="auto" w:fill="FFFFFF"/>
        </w:rPr>
        <w:t>The persistence of SARs-CoV-2 and vaccine derived mRNA should be considered in light of the large catalog of retroviral and non-retroviral RNA sequences abundantly integrated into mammalian DNA</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&lt;EndNote&gt;&lt;Cite&gt;&lt;Author&gt;Katzourakis&lt;/Author&gt;&lt;Year&gt;2010&lt;/Year&gt;&lt;RecNum&gt;840&lt;/RecNum&gt;&lt;DisplayText&gt;&lt;style size="10"&gt;[52]&lt;/style&gt;&lt;/DisplayText&gt;&lt;record&gt;&lt;rec-number&gt;840&lt;/rec-number&gt;&lt;foreign-keys&gt;&lt;key app="EN" db-id="rffeasvxn5fdtpesr99vzsdk0wzapfta9zev" timestamp="1637440361"&gt;840&lt;/key&gt;&lt;/foreign-keys&gt;&lt;ref-type name="Journal Article"&gt;17&lt;/ref-type&gt;&lt;contributors&gt;&lt;authors&gt;&lt;author&gt;Katzourakis, A.&lt;/author&gt;&lt;author&gt;Gifford, R. J.&lt;/author&gt;&lt;/authors&gt;&lt;/contributors&gt;&lt;auth-address&gt;Department of Zoology, University of Oxford, Oxford, UK. rgifford@adarc.org&lt;/auth-address&gt;&lt;titles&gt;&lt;title&gt;Endogenous viral elements in animal genomes&lt;/title&gt;&lt;secondary-title&gt;PLoS Genet&lt;/secondary-title&gt;&lt;/titles&gt;&lt;periodical&gt;&lt;full-title&gt;PLoS Genet&lt;/full-title&gt;&lt;abbr-1&gt;PLoS genetics&lt;/abbr-1&gt;&lt;/periodical&gt;&lt;pages&gt;e1001191&lt;/pages&gt;&lt;volume&gt;6&lt;/volume&gt;&lt;number&gt;11&lt;/number&gt;&lt;edition&gt;2010/12/03&lt;/edition&gt;&lt;keywords&gt;&lt;keyword&gt;Animals&lt;/keyword&gt;&lt;keyword&gt;Base Sequence&lt;/keyword&gt;&lt;keyword&gt;Computational Biology&lt;/keyword&gt;&lt;keyword&gt;DNA Viruses/*genetics/physiology&lt;/keyword&gt;&lt;keyword&gt;Fossils&lt;/keyword&gt;&lt;keyword&gt;Gene Flow&lt;/keyword&gt;&lt;keyword&gt;Genes, Viral/genetics&lt;/keyword&gt;&lt;keyword&gt;Genetic Variation&lt;/keyword&gt;&lt;keyword&gt;Genome/*genetics&lt;/keyword&gt;&lt;keyword&gt;Mutagenesis, Insertional&lt;/keyword&gt;&lt;keyword&gt;Open Reading Frames/genetics&lt;/keyword&gt;&lt;keyword&gt;Phylogeny&lt;/keyword&gt;&lt;keyword&gt;Primates/genetics/virology&lt;/keyword&gt;&lt;keyword&gt;RNA Viruses/*genetics/physiology&lt;/keyword&gt;&lt;keyword&gt;Virus Replication/genetics&lt;/keyword&gt;&lt;/keywords&gt;&lt;dates&gt;&lt;year&gt;2010&lt;/year&gt;&lt;pub-dates&gt;&lt;date&gt;Nov 18&lt;/date&gt;&lt;/pub-dates&gt;&lt;/dates&gt;&lt;isbn&gt;1553-7404 (Electronic)&amp;#xD;1553-7390 (Linking)&lt;/isbn&gt;&lt;accession-num&gt;21124940&lt;/accession-num&gt;&lt;urls&gt;&lt;related-urls&gt;&lt;url&gt;https://www.ncbi.nlm.nih.gov/pubmed/21124940&lt;/url&gt;&lt;/related-urls&gt;&lt;/urls&gt;&lt;custom2&gt;PMC2987831&lt;/custom2&gt;&lt;electronic-resource-num&gt;10.1371/journal.pgen.1001191&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[52]</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These inserted viral sequences exist in the form of long interspersed nuclear elements (LINEs). These LINE based retrotransposons mobilize and also transcribe human DNA not associated with the LINE sequences forming pseudogenes </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&lt;EndNote&gt;&lt;Cite&gt;&lt;Author&gt;Esnault&lt;/Author&gt;&lt;Year&gt;2000&lt;/Year&gt;&lt;RecNum&gt;841&lt;/RecNum&gt;&lt;DisplayText&gt;&lt;style size="10"&gt;[53]&lt;/style&gt;&lt;/DisplayText&gt;&lt;record&gt;&lt;rec-number&gt;841&lt;/rec-number&gt;&lt;foreign-keys&gt;&lt;key app="EN" db-id="rffeasvxn5fdtpesr99vzsdk0wzapfta9zev" timestamp="1637440628"&gt;841&lt;/key&gt;&lt;/foreign-keys&gt;&lt;ref-type name="Journal Article"&gt;17&lt;/ref-type&gt;&lt;contributors&gt;&lt;authors&gt;&lt;author&gt;Esnault, C.&lt;/author&gt;&lt;author&gt;Maestre, J.&lt;/author&gt;&lt;author&gt;Heidmann, T.&lt;/author&gt;&lt;/authors&gt;&lt;/contributors&gt;&lt;auth-address&gt;Unite des Retrovirus Endogenes et Elements Retroides des Eucaryotes Superieurs, CNRS UMR 1573, Institut Gustave Roussy, Villejuif Cedex, France.&lt;/auth-address&gt;&lt;titles&gt;&lt;title&gt;Human LINE retrotransposons generate processed pseudogenes&lt;/title&gt;&lt;secondary-title&gt;Nat Genet&lt;/secondary-title&gt;&lt;/titles&gt;&lt;periodical&gt;&lt;full-title&gt;Nat Genet&lt;/full-title&gt;&lt;abbr-1&gt;Nature genetics&lt;/abbr-1&gt;&lt;/periodical&gt;&lt;pages&gt;363-7&lt;/pages&gt;&lt;volume&gt;24&lt;/volume&gt;&lt;number&gt;4&lt;/number&gt;&lt;edition&gt;2000/03/31&lt;/edition&gt;&lt;keywords&gt;&lt;keyword&gt;Animals&lt;/keyword&gt;&lt;keyword&gt;Cats&lt;/keyword&gt;&lt;keyword&gt;Cell Line&lt;/keyword&gt;&lt;keyword&gt;Gene Expression&lt;/keyword&gt;&lt;keyword&gt;Genes, Reporter&lt;/keyword&gt;&lt;keyword&gt;Genetic Complementation Test&lt;/keyword&gt;&lt;keyword&gt;Genetic Vectors&lt;/keyword&gt;&lt;keyword&gt;Humans&lt;/keyword&gt;&lt;keyword&gt;Long Interspersed Nucleotide Elements/*genetics&lt;/keyword&gt;&lt;keyword&gt;Mutagenesis, Site-Directed&lt;/keyword&gt;&lt;keyword&gt;Open Reading Frames/genetics&lt;/keyword&gt;&lt;keyword&gt;Polymerase Chain Reaction&lt;/keyword&gt;&lt;keyword&gt;Pseudogenes/*genetics&lt;/keyword&gt;&lt;keyword&gt;RNA, Messenger/genetics/metabolism&lt;/keyword&gt;&lt;keyword&gt;Recombination, Genetic&lt;/keyword&gt;&lt;keyword&gt;Retroelements/*genetics&lt;/keyword&gt;&lt;keyword&gt;Transcription, Genetic&lt;/keyword&gt;&lt;keyword&gt;Transfection&lt;/keyword&gt;&lt;/keywords&gt;&lt;dates&gt;&lt;year&gt;2000&lt;/year&gt;&lt;pub-dates&gt;&lt;date&gt;Apr&lt;/date&gt;&lt;/pub-dates&gt;&lt;/dates&gt;&lt;isbn&gt;1061-4036 (Print)&amp;#xD;1061-4036 (Linking)&lt;/isbn&gt;&lt;accession-num&gt;10742098&lt;/accession-num&gt;&lt;urls&gt;&lt;related-urls&gt;&lt;url&gt;https://www.ncbi.nlm.nih.gov/pubmed/10742098&lt;/url&gt;&lt;/related-urls&gt;&lt;/urls&gt;&lt;electronic-resource-num&gt;10.1038/74184&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[53]</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These can be active in disease onset including tumorigenesis </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&lt;EndNote&gt;&lt;Cite&gt;&lt;Author&gt;Hu&lt;/Author&gt;&lt;Year&gt;2018&lt;/Year&gt;&lt;RecNum&gt;842&lt;/RecNum&gt;&lt;DisplayText&gt;&lt;style size="10"&gt;[54]&lt;/style&gt;&lt;/DisplayText&gt;&lt;record&gt;&lt;rec-number&gt;842&lt;/rec-number&gt;&lt;foreign-keys&gt;&lt;key app="EN" db-id="rffeasvxn5fdtpesr99vzsdk0wzapfta9zev" timestamp="1637440759"&gt;842&lt;/key&gt;&lt;/foreign-keys&gt;&lt;ref-type name="Journal Article"&gt;17&lt;/ref-type&gt;&lt;contributors&gt;&lt;authors&gt;&lt;author&gt;Hu, X.&lt;/author&gt;&lt;author&gt;Yang, L.&lt;/author&gt;&lt;author&gt;Mo, Y. Y.&lt;/author&gt;&lt;/authors&gt;&lt;/contributors&gt;&lt;auth-address&gt;Department of Dermatology and Institute of Translation Medicine, Affiliated the First People&amp;apos;s Hospital of Chenzhou of University of South China, Chenzhou 423000, China. xhu@umc.edu.&amp;#xD;Cancer Institute, University of Mississippi Medical Center, Jackson, MS 39216, USA. xhu@umc.edu.&amp;#xD;Department of Science &amp;amp; Research, Zhejiang Provincial People&amp;apos;s Hospital, Hangzhou 310014, China. yangliuqq2003@163.com.&amp;#xD;Cancer Institute, University of Mississippi Medical Center, Jackson, MS 39216, USA. ymo@umc.edu.&amp;#xD;Department of Pharmacology/Toxicology, University of Mississippi Medical Center, Jackson, MS 39216, USA. ymo@umc.edu.&lt;/auth-address&gt;&lt;titles&gt;&lt;title&gt;Role of Pseudogenes in Tumorigenesis&lt;/title&gt;&lt;secondary-title&gt;Cancers (Basel)&lt;/secondary-title&gt;&lt;/titles&gt;&lt;periodical&gt;&lt;full-title&gt;Cancers (Basel)&lt;/full-title&gt;&lt;/periodical&gt;&lt;volume&gt;10&lt;/volume&gt;&lt;number&gt;8&lt;/number&gt;&lt;edition&gt;2018/08/04&lt;/edition&gt;&lt;keywords&gt;&lt;keyword&gt;LncRNA&lt;/keyword&gt;&lt;keyword&gt;ceRNA&lt;/keyword&gt;&lt;keyword&gt;gene regulation&lt;/keyword&gt;&lt;keyword&gt;microRNA&lt;/keyword&gt;&lt;keyword&gt;pseudogene&lt;/keyword&gt;&lt;/keywords&gt;&lt;dates&gt;&lt;year&gt;2018&lt;/year&gt;&lt;pub-dates&gt;&lt;date&gt;Aug 1&lt;/date&gt;&lt;/pub-dates&gt;&lt;/dates&gt;&lt;isbn&gt;2072-6694 (Print)&amp;#xD;2072-6694 (Linking)&lt;/isbn&gt;&lt;accession-num&gt;30071685&lt;/accession-num&gt;&lt;urls&gt;&lt;related-urls&gt;&lt;url&gt;https://www.ncbi.nlm.nih.gov/pubmed/30071685&lt;/url&gt;&lt;/related-urls&gt;&lt;/urls&gt;&lt;custom2&gt;PMC6115995&lt;/custom2&gt;&lt;electronic-resource-num&gt;10.3390/cancers10080256&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[54]</w:t>
      </w:r>
      <w:r w:rsidRPr="00647A4A">
        <w:rPr>
          <w:bCs/>
          <w:color w:val="222222"/>
          <w:sz w:val="22"/>
          <w:szCs w:val="22"/>
          <w:shd w:val="clear" w:color="auto" w:fill="FFFFFF"/>
        </w:rPr>
        <w:fldChar w:fldCharType="end"/>
      </w:r>
      <w:r w:rsidRPr="00647A4A">
        <w:rPr>
          <w:bCs/>
          <w:color w:val="222222"/>
          <w:sz w:val="22"/>
          <w:szCs w:val="22"/>
          <w:shd w:val="clear" w:color="auto" w:fill="FFFFFF"/>
        </w:rPr>
        <w:t>. As an example, the polio RNA sequences are identified with a 100 % sequence homology to human chromosomes and are associated with cancer progression</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&lt;EndNote&gt;&lt;Cite&gt;&lt;Author&gt;Lehrer&lt;/Author&gt;&lt;Year&gt;2019&lt;/Year&gt;&lt;RecNum&gt;762&lt;/RecNum&gt;&lt;DisplayText&gt;&lt;style size="10"&gt;[55]&lt;/style&gt;&lt;/DisplayText&gt;&lt;record&gt;&lt;rec-number&gt;762&lt;/rec-number&gt;&lt;foreign-keys&gt;&lt;key app="EN" db-id="rffeasvxn5fdtpesr99vzsdk0wzapfta9zev" timestamp="1636568863"&gt;762&lt;/key&gt;&lt;/foreign-keys&gt;&lt;ref-type name="Journal Article"&gt;17&lt;/ref-type&gt;&lt;contributors&gt;&lt;authors&gt;&lt;author&gt;Lehrer, S.&lt;/author&gt;&lt;author&gt;Rheinstein, P. H.&lt;/author&gt;&lt;/authors&gt;&lt;/contributors&gt;&lt;auth-address&gt;Radiation Oncology, Mount Sinai Medical Center, New York, NY, U.S.A. steven.lehrer@mssm.edu.&amp;#xD;Severn Health Solutions, Severna Park, MD, U.S.A.&lt;/auth-address&gt;&lt;titles&gt;&lt;title&gt;Three Poliovirus Sequences in the Human Genome Associated With Colorectal Cancer&lt;/title&gt;&lt;secondary-title&gt;Cancer Genomics Proteomics&lt;/secondary-title&gt;&lt;/titles&gt;&lt;periodical&gt;&lt;full-title&gt;Cancer Genomics Proteomics&lt;/full-title&gt;&lt;/periodical&gt;&lt;pages&gt;65-70&lt;/pages&gt;&lt;volume&gt;16&lt;/volume&gt;&lt;number&gt;1&lt;/number&gt;&lt;edition&gt;2018/12/28&lt;/edition&gt;&lt;keywords&gt;&lt;keyword&gt;Animals&lt;/keyword&gt;&lt;keyword&gt;Chromosomes, Human, Pair 2&lt;/keyword&gt;&lt;keyword&gt;Colorectal Neoplasms/*etiology/pathology&lt;/keyword&gt;&lt;keyword&gt;*Genome, Human&lt;/keyword&gt;&lt;keyword&gt;Genome, Viral&lt;/keyword&gt;&lt;keyword&gt;*Genomics/methods&lt;/keyword&gt;&lt;keyword&gt;Humans&lt;/keyword&gt;&lt;keyword&gt;Poliomyelitis/*complications/*virology&lt;/keyword&gt;&lt;keyword&gt;Poliovirus/*genetics&lt;/keyword&gt;&lt;keyword&gt;Sequence Analysis, DNA&lt;/keyword&gt;&lt;keyword&gt;*Virus Integration&lt;/keyword&gt;&lt;keyword&gt;Polio virus&lt;/keyword&gt;&lt;keyword&gt;The Cancer Genome Atlas&lt;/keyword&gt;&lt;keyword&gt;cancer vaccines&lt;/keyword&gt;&lt;keyword&gt;colorectal cancer&lt;/keyword&gt;&lt;keyword&gt;the UCSC Genome Browser&lt;/keyword&gt;&lt;/keywords&gt;&lt;dates&gt;&lt;year&gt;2019&lt;/year&gt;&lt;pub-dates&gt;&lt;date&gt;Jan-Feb&lt;/date&gt;&lt;/pub-dates&gt;&lt;/dates&gt;&lt;isbn&gt;1790-6245 (Electronic)&amp;#xD;1109-6535 (Linking)&lt;/isbn&gt;&lt;accession-num&gt;30587500&lt;/accession-num&gt;&lt;urls&gt;&lt;related-urls&gt;&lt;url&gt;https://www.ncbi.nlm.nih.gov/pubmed/30587500&lt;/url&gt;&lt;/related-urls&gt;&lt;/urls&gt;&lt;custom2&gt;PMC6348402&lt;/custom2&gt;&lt;electronic-resource-num&gt;10.21873/cgp.20112&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[55]</w:t>
      </w:r>
      <w:r w:rsidRPr="00647A4A">
        <w:rPr>
          <w:bCs/>
          <w:color w:val="222222"/>
          <w:sz w:val="22"/>
          <w:szCs w:val="22"/>
          <w:shd w:val="clear" w:color="auto" w:fill="FFFFFF"/>
        </w:rPr>
        <w:fldChar w:fldCharType="end"/>
      </w:r>
      <w:r w:rsidRPr="00647A4A">
        <w:rPr>
          <w:bCs/>
          <w:color w:val="222222"/>
          <w:sz w:val="22"/>
          <w:szCs w:val="22"/>
          <w:shd w:val="clear" w:color="auto" w:fill="FFFFFF"/>
        </w:rPr>
        <w:t>. These require further study to characterize the potential production of chimeric mRNAs with SARS-CoV-2 native or vaccine derived mRNAs, especially during meiotic division</w:t>
      </w:r>
      <w:r w:rsidRPr="00647A4A">
        <w:rPr>
          <w:bCs/>
          <w:color w:val="222222"/>
          <w:sz w:val="22"/>
          <w:szCs w:val="22"/>
          <w:shd w:val="clear" w:color="auto" w:fill="FFFFFF"/>
        </w:rPr>
        <w:fldChar w:fldCharType="begin">
          <w:fldData xml:space="preserve">PEVuZE5vdGU+PENpdGU+PEF1dGhvcj5IaXJhbm88L0F1dGhvcj48WWVhcj4yMDA0PC9ZZWFyPjxS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PEVuZE5vdGU+PENpdGU+PEF1dGhvcj5IaXJhbm88L0F1dGhvcj48WWVhcj4yMDA0PC9ZZWFyPjxS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noProof/>
          <w:color w:val="222222"/>
          <w:sz w:val="20"/>
          <w:szCs w:val="22"/>
          <w:shd w:val="clear" w:color="auto" w:fill="FFFFFF"/>
        </w:rPr>
        <w:t>[56]</w:t>
      </w:r>
      <w:r w:rsidRPr="00647A4A">
        <w:rPr>
          <w:bCs/>
          <w:color w:val="222222"/>
          <w:sz w:val="22"/>
          <w:szCs w:val="22"/>
          <w:shd w:val="clear" w:color="auto" w:fill="FFFFFF"/>
        </w:rPr>
        <w:fldChar w:fldCharType="end"/>
      </w:r>
      <w:r w:rsidRPr="00647A4A">
        <w:rPr>
          <w:bCs/>
          <w:color w:val="222222"/>
          <w:sz w:val="22"/>
          <w:szCs w:val="22"/>
          <w:shd w:val="clear" w:color="auto" w:fill="FFFFFF"/>
        </w:rPr>
        <w:t>, stem cell differentiation and cancer</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&lt;EndNote&gt;&lt;Cite&gt;&lt;Author&gt;Elfman&lt;/Author&gt;&lt;Year&gt;2018&lt;/Year&gt;&lt;RecNum&gt;860&lt;/RecNum&gt;&lt;DisplayText&gt;&lt;style size="10"&gt;[57]&lt;/style&gt;&lt;/DisplayText&gt;&lt;record&gt;&lt;rec-number&gt;860&lt;/rec-number&gt;&lt;foreign-keys&gt;&lt;key app="EN" db-id="rffeasvxn5fdtpesr99vzsdk0wzapfta9zev" timestamp="1637782479"&gt;860&lt;/key&gt;&lt;/foreign-keys&gt;&lt;ref-type name="Journal Article"&gt;17&lt;/ref-type&gt;&lt;contributors&gt;&lt;authors&gt;&lt;author&gt;Elfman, J.&lt;/author&gt;&lt;author&gt;Li, H.&lt;/author&gt;&lt;/authors&gt;&lt;/contributors&gt;&lt;auth-address&gt;Department of Biochemistry and Molecular Genetics, University of Virginia, 22903, USA.&amp;#xD;Department of Pathology, University of Virginia, 22903, USA.&lt;/auth-address&gt;&lt;titles&gt;&lt;title&gt;Chimeric RNA in Cancer and Stem Cell Differentiation&lt;/title&gt;&lt;secondary-title&gt;Stem Cells Int&lt;/secondary-title&gt;&lt;/titles&gt;&lt;periodical&gt;&lt;full-title&gt;Stem Cells Int&lt;/full-title&gt;&lt;/periodical&gt;&lt;pages&gt;3178789&lt;/pages&gt;&lt;volume&gt;2018&lt;/volume&gt;&lt;edition&gt;2018/12/05&lt;/edition&gt;&lt;dates&gt;&lt;year&gt;2018&lt;/year&gt;&lt;/dates&gt;&lt;isbn&gt;1687-966X (Print)&lt;/isbn&gt;&lt;accession-num&gt;30510584&lt;/accession-num&gt;&lt;urls&gt;&lt;related-urls&gt;&lt;url&gt;https://www.ncbi.nlm.nih.gov/pubmed/30510584&lt;/url&gt;&lt;/related-urls&gt;&lt;/urls&gt;&lt;custom2&gt;PMC6230395&lt;/custom2&gt;&lt;electronic-resource-num&gt;10.1155/2018/3178789&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[57]</w:t>
      </w:r>
      <w:r w:rsidRPr="00647A4A">
        <w:rPr>
          <w:bCs/>
          <w:color w:val="222222"/>
          <w:sz w:val="22"/>
          <w:szCs w:val="22"/>
          <w:shd w:val="clear" w:color="auto" w:fill="FFFFFF"/>
        </w:rPr>
        <w:fldChar w:fldCharType="end"/>
      </w:r>
      <w:r w:rsidRPr="00647A4A">
        <w:rPr>
          <w:bCs/>
          <w:color w:val="222222"/>
          <w:sz w:val="22"/>
          <w:szCs w:val="22"/>
          <w:shd w:val="clear" w:color="auto" w:fill="FFFFFF"/>
        </w:rPr>
        <w:t>.</w:t>
      </w:r>
    </w:p>
    <w:p w14:paraId="785545BB" w14:textId="77777777" w:rsidR="00647A4A" w:rsidRPr="00647A4A" w:rsidRDefault="00647A4A" w:rsidP="00647A4A">
      <w:pPr>
        <w:ind w:left="1832"/>
        <w:rPr>
          <w:bCs/>
          <w:color w:val="222222"/>
          <w:sz w:val="22"/>
          <w:szCs w:val="22"/>
          <w:shd w:val="clear" w:color="auto" w:fill="FFFFFF"/>
        </w:rPr>
      </w:pPr>
    </w:p>
    <w:p w14:paraId="7A6117A8" w14:textId="0AB9247E" w:rsidR="00647A4A" w:rsidRPr="00647A4A" w:rsidRDefault="00647A4A" w:rsidP="00647A4A">
      <w:pPr>
        <w:ind w:left="1832"/>
        <w:rPr>
          <w:bCs/>
          <w:color w:val="222222"/>
          <w:sz w:val="22"/>
          <w:szCs w:val="22"/>
          <w:shd w:val="clear" w:color="auto" w:fill="FFFFFF"/>
        </w:rPr>
      </w:pPr>
      <w:r w:rsidRPr="00647A4A">
        <w:rPr>
          <w:bCs/>
          <w:color w:val="222222"/>
          <w:sz w:val="22"/>
          <w:szCs w:val="22"/>
          <w:shd w:val="clear" w:color="auto" w:fill="FFFFFF"/>
        </w:rPr>
        <w:t>For example, human endogenous retroviruses (HERVs) constitute the 8% of human DNA. These are mobile genetic elements related to etiopathogenesis of inflammation and neurogenerative disease</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&lt;EndNote&gt;&lt;Cite&gt;&lt;Author&gt;Katzourakis&lt;/Author&gt;&lt;Year&gt;2010&lt;/Year&gt;&lt;RecNum&gt;834&lt;/RecNum&gt;&lt;DisplayText&gt;&lt;style size="10"&gt;[52]&lt;/style&gt;&lt;/DisplayText&gt;&lt;record&gt;&lt;rec-number&gt;834&lt;/rec-number&gt;&lt;foreign-keys&gt;&lt;key app="EN" db-id="rffeasvxn5fdtpesr99vzsdk0wzapfta9zev" timestamp="1637440001"&gt;834&lt;/key&gt;&lt;/foreign-keys&gt;&lt;ref-type name="Journal Article"&gt;17&lt;/ref-type&gt;&lt;contributors&gt;&lt;authors&gt;&lt;author&gt;Katzourakis, A.&lt;/author&gt;&lt;author&gt;Gifford, R. J.&lt;/author&gt;&lt;/authors&gt;&lt;/contributors&gt;&lt;auth-address&gt;Department of Zoology, University of Oxford, Oxford, UK. rgifford@adarc.org&lt;/auth-address&gt;&lt;titles&gt;&lt;title&gt;Endogenous viral elements in animal genomes&lt;/title&gt;&lt;secondary-title&gt;PLoS Genet&lt;/secondary-title&gt;&lt;/titles&gt;&lt;periodical&gt;&lt;full-title&gt;PLoS Genet&lt;/full-title&gt;&lt;abbr-1&gt;PLoS genetics&lt;/abbr-1&gt;&lt;/periodical&gt;&lt;pages&gt;e1001191&lt;/pages&gt;&lt;volume&gt;6&lt;/volume&gt;&lt;number&gt;11&lt;/number&gt;&lt;edition&gt;2010/12/03&lt;/edition&gt;&lt;keywords&gt;&lt;keyword&gt;Animals&lt;/keyword&gt;&lt;keyword&gt;Base Sequence&lt;/keyword&gt;&lt;keyword&gt;Computational Biology&lt;/keyword&gt;&lt;keyword&gt;DNA Viruses/*genetics/physiology&lt;/keyword&gt;&lt;keyword&gt;Fossils&lt;/keyword&gt;&lt;keyword&gt;Gene Flow&lt;/keyword&gt;&lt;keyword&gt;Genes, Viral/genetics&lt;/keyword&gt;&lt;keyword&gt;Genetic Variation&lt;/keyword&gt;&lt;keyword&gt;Genome/*genetics&lt;/keyword&gt;&lt;keyword&gt;Mutagenesis, Insertional&lt;/keyword&gt;&lt;keyword&gt;Open Reading Frames/genetics&lt;/keyword&gt;&lt;keyword&gt;Phylogeny&lt;/keyword&gt;&lt;keyword&gt;Primates/genetics/virology&lt;/keyword&gt;&lt;keyword&gt;RNA Viruses/*genetics/physiology&lt;/keyword&gt;&lt;keyword&gt;Virus Replication/genetics&lt;/keyword&gt;&lt;/keywords&gt;&lt;dates&gt;&lt;year&gt;2010&lt;/year&gt;&lt;pub-dates&gt;&lt;date&gt;Nov 18&lt;/date&gt;&lt;/pub-dates&gt;&lt;/dates&gt;&lt;isbn&gt;1553-7404 (Electronic)&amp;#xD;1553-7390 (Linking)&lt;/isbn&gt;&lt;accession-num&gt;21124940&lt;/accession-num&gt;&lt;urls&gt;&lt;related-urls&gt;&lt;url&gt;https://www.ncbi.nlm.nih.gov/pubmed/21124940&lt;/url&gt;&lt;/related-urls&gt;&lt;/urls&gt;&lt;custom2&gt;PMC2987831&lt;/custom2&gt;&lt;electronic-resource-num&gt;10.1371/journal.pgen.1001191&lt;/electronic-resource-num&gt;&lt;/record&gt;&lt;/Cite&gt;&lt;/EndNote&gt;</w:instrText>
      </w:r>
      <w:r w:rsidRPr="00647A4A">
        <w:rPr>
          <w:bCs/>
          <w:color w:val="222222"/>
          <w:sz w:val="22"/>
          <w:szCs w:val="22"/>
          <w:shd w:val="clear" w:color="auto" w:fill="FFFFFF"/>
        </w:rPr>
        <w:fldChar w:fldCharType="separate"/>
      </w:r>
      <w:r w:rsidRPr="00647A4A">
        <w:rPr>
          <w:bCs/>
          <w:noProof/>
          <w:color w:val="222222"/>
          <w:sz w:val="20"/>
          <w:szCs w:val="22"/>
          <w:shd w:val="clear" w:color="auto" w:fill="FFFFFF"/>
        </w:rPr>
        <w:t>[52]</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Due to viral transactivation of HERVs the </w:t>
      </w:r>
      <w:proofErr w:type="spellStart"/>
      <w:r w:rsidRPr="00647A4A">
        <w:rPr>
          <w:bCs/>
          <w:color w:val="222222"/>
          <w:sz w:val="22"/>
          <w:szCs w:val="22"/>
          <w:shd w:val="clear" w:color="auto" w:fill="FFFFFF"/>
        </w:rPr>
        <w:t>herpesviridae</w:t>
      </w:r>
      <w:proofErr w:type="spellEnd"/>
      <w:r w:rsidRPr="00647A4A">
        <w:rPr>
          <w:bCs/>
          <w:color w:val="222222"/>
          <w:sz w:val="22"/>
          <w:szCs w:val="22"/>
          <w:shd w:val="clear" w:color="auto" w:fill="FFFFFF"/>
        </w:rPr>
        <w:t xml:space="preserve"> reactivation is implicated in the onset of multiple sclerosis </w:t>
      </w:r>
      <w:r w:rsidRPr="00647A4A">
        <w:rPr>
          <w:bCs/>
          <w:color w:val="222222"/>
          <w:sz w:val="22"/>
          <w:szCs w:val="22"/>
          <w:shd w:val="clear" w:color="auto" w:fill="FFFFFF"/>
        </w:rPr>
        <w:fldChar w:fldCharType="begin">
          <w:fldData xml:space="preserve">PEVuZE5vdGU+PENpdGU+PEF1dGhvcj5LdXJ5PC9BdXRob3I+PFllYXI+MjAxODwvWWVhcj48UmVj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PEVuZE5vdGU+PENpdGU+PEF1dGhvcj5LdXJ5PC9BdXRob3I+PFllYXI+MjAxODwvWWVhcj48UmVj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noProof/>
          <w:color w:val="222222"/>
          <w:sz w:val="20"/>
          <w:szCs w:val="22"/>
          <w:shd w:val="clear" w:color="auto" w:fill="FFFFFF"/>
        </w:rPr>
        <w:t>[58]</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Another example of reactivation disease is Epstein-Barr virus associated head and neck cancer. Notably, HERVs induce neurological autoimmunity by interfering with innate immunity in mice </w:t>
      </w:r>
      <w:r w:rsidRPr="00647A4A">
        <w:rPr>
          <w:bCs/>
          <w:color w:val="222222"/>
          <w:sz w:val="22"/>
          <w:szCs w:val="22"/>
          <w:shd w:val="clear" w:color="auto" w:fill="FFFFFF"/>
        </w:rPr>
        <w:fldChar w:fldCharType="begin">
          <w:fldData xml:space="preserve">PEVuZE5vdGU+PENpdGU+PEF1dGhvcj5QZXJyb248L0F1dGhvcj48WWVhcj4yMDEzPC9ZZWFyPjxS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PEVuZE5vdGU+PENpdGU+PEF1dGhvcj5QZXJyb248L0F1dGhvcj48WWVhcj4yMDEzPC9ZZWFyPjxS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noProof/>
          <w:color w:val="222222"/>
          <w:sz w:val="20"/>
          <w:szCs w:val="22"/>
          <w:shd w:val="clear" w:color="auto" w:fill="FFFFFF"/>
        </w:rPr>
        <w:t>[59]</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w:t>
      </w:r>
    </w:p>
    <w:p w14:paraId="79D58AA1" w14:textId="77777777" w:rsidR="00647A4A" w:rsidRPr="00647A4A" w:rsidRDefault="00647A4A" w:rsidP="00647A4A">
      <w:pPr>
        <w:ind w:left="1832"/>
        <w:rPr>
          <w:bCs/>
          <w:color w:val="222222"/>
          <w:sz w:val="22"/>
          <w:szCs w:val="22"/>
          <w:shd w:val="clear" w:color="auto" w:fill="FFFFFF"/>
        </w:rPr>
      </w:pPr>
    </w:p>
    <w:p w14:paraId="10343369" w14:textId="5C1F6ED1" w:rsidR="00647A4A" w:rsidRPr="00647A4A" w:rsidRDefault="00647A4A" w:rsidP="00647A4A">
      <w:pPr>
        <w:ind w:left="1832"/>
        <w:rPr>
          <w:sz w:val="22"/>
          <w:szCs w:val="22"/>
        </w:rPr>
      </w:pPr>
      <w:r w:rsidRPr="00647A4A">
        <w:rPr>
          <w:bCs/>
          <w:color w:val="222222"/>
          <w:sz w:val="22"/>
          <w:szCs w:val="22"/>
          <w:shd w:val="clear" w:color="auto" w:fill="FFFFFF"/>
        </w:rPr>
        <w:lastRenderedPageBreak/>
        <w:t xml:space="preserve">Moreover, the presence of chimeric SARS-CoV-2 mRNAs with other viral sequences has recently been reported but these events need to be carefully verified as some of the template switching aspects of current sequencing methods may create false positives </w:t>
      </w:r>
      <w:r w:rsidRPr="00647A4A">
        <w:rPr>
          <w:bCs/>
          <w:color w:val="222222"/>
          <w:sz w:val="22"/>
          <w:szCs w:val="22"/>
          <w:shd w:val="clear" w:color="auto" w:fill="FFFFFF"/>
        </w:rPr>
        <w:fldChar w:fldCharType="begin">
          <w:fldData xml:space="preserve">PEVuZE5vdGU+PENpdGU+PEF1dGhvcj5aaGFuZzwvQXV0aG9yPjxZZWFyPjIwMjE8L1llYXI+PFJl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=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PEVuZE5vdGU+PENpdGU+PEF1dGhvcj5aaGFuZzwvQXV0aG9yPjxZZWFyPjIwMjE8L1llYXI+PFJl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=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noProof/>
          <w:color w:val="222222"/>
          <w:sz w:val="20"/>
          <w:szCs w:val="22"/>
          <w:shd w:val="clear" w:color="auto" w:fill="FFFFFF"/>
        </w:rPr>
        <w:t>[60,61]</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Other studies </w:t>
      </w:r>
      <w:r w:rsidRPr="00647A4A">
        <w:rPr>
          <w:sz w:val="22"/>
          <w:szCs w:val="22"/>
        </w:rPr>
        <w:t>describe a decrease in the interferon response</w:t>
      </w:r>
      <w:r w:rsidRPr="00647A4A">
        <w:rPr>
          <w:sz w:val="22"/>
          <w:szCs w:val="22"/>
        </w:rPr>
        <w:fldChar w:fldCharType="begin">
          <w:fldData xml:space="preserve">PEVuZE5vdGU+PENpdGU+PEF1dGhvcj5MaXU8L0F1dGhvcj48WWVhcj4yMDIxPC9ZZWFyPjxSZWNO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==
</w:fldData>
        </w:fldChar>
      </w:r>
      <w:r>
        <w:rPr>
          <w:sz w:val="22"/>
          <w:szCs w:val="22"/>
        </w:rPr>
        <w:instrText xml:space="preserve"> ADDIN EN.CITE </w:instrText>
      </w:r>
      <w:r>
        <w:rPr>
          <w:sz w:val="22"/>
          <w:szCs w:val="22"/>
        </w:rPr>
        <w:fldChar w:fldCharType="begin">
          <w:fldData xml:space="preserve">PEVuZE5vdGU+PENpdGU+PEF1dGhvcj5MaXU8L0F1dGhvcj48WWVhcj4yMDIxPC9ZZWFyPjxSZWNO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==
</w:fldData>
        </w:fldChar>
      </w:r>
      <w:r>
        <w:rPr>
          <w:sz w:val="22"/>
          <w:szCs w:val="22"/>
        </w:rPr>
        <w:instrText xml:space="preserve"> ADDIN EN.CITE.DATA </w:instrText>
      </w:r>
      <w:r>
        <w:rPr>
          <w:sz w:val="22"/>
          <w:szCs w:val="22"/>
        </w:rPr>
      </w:r>
      <w:r>
        <w:rPr>
          <w:sz w:val="22"/>
          <w:szCs w:val="22"/>
        </w:rPr>
        <w:fldChar w:fldCharType="end"/>
      </w:r>
      <w:r w:rsidRPr="00647A4A">
        <w:rPr>
          <w:sz w:val="22"/>
          <w:szCs w:val="22"/>
        </w:rPr>
      </w:r>
      <w:r w:rsidRPr="00647A4A">
        <w:rPr>
          <w:sz w:val="22"/>
          <w:szCs w:val="22"/>
        </w:rPr>
        <w:fldChar w:fldCharType="separate"/>
      </w:r>
      <w:r w:rsidRPr="00647A4A">
        <w:rPr>
          <w:noProof/>
          <w:sz w:val="20"/>
          <w:szCs w:val="22"/>
        </w:rPr>
        <w:t>[62,63]</w:t>
      </w:r>
      <w:r w:rsidRPr="00647A4A">
        <w:rPr>
          <w:sz w:val="22"/>
          <w:szCs w:val="22"/>
        </w:rPr>
        <w:fldChar w:fldCharType="end"/>
      </w:r>
      <w:r w:rsidRPr="00647A4A">
        <w:rPr>
          <w:sz w:val="22"/>
          <w:szCs w:val="22"/>
        </w:rPr>
        <w:t xml:space="preserve"> and emergence of Herpes zoster </w:t>
      </w:r>
      <w:r w:rsidR="003911CA">
        <w:rPr>
          <w:sz w:val="22"/>
          <w:szCs w:val="22"/>
        </w:rPr>
        <w:t>v</w:t>
      </w:r>
      <w:r w:rsidRPr="00647A4A">
        <w:rPr>
          <w:sz w:val="22"/>
          <w:szCs w:val="22"/>
        </w:rPr>
        <w:t>irus infection post SARS-CoV-2 molecular vaccination</w:t>
      </w:r>
      <w:r w:rsidRPr="00647A4A">
        <w:rPr>
          <w:sz w:val="22"/>
          <w:szCs w:val="22"/>
        </w:rPr>
        <w:fldChar w:fldCharType="begin"/>
      </w:r>
      <w:r>
        <w:rPr>
          <w:sz w:val="22"/>
          <w:szCs w:val="22"/>
        </w:rPr>
        <w:instrText xml:space="preserve"> ADDIN EN.CITE &lt;EndNote&gt;&lt;Cite&gt;&lt;Author&gt;Eid&lt;/Author&gt;&lt;Year&gt;2021&lt;/Year&gt;&lt;RecNum&gt;733&lt;/RecNum&gt;&lt;DisplayText&gt;&lt;style size="10"&gt;[29]&lt;/style&gt;&lt;/DisplayText&gt;&lt;record&gt;&lt;rec-number&gt;733&lt;/rec-number&gt;&lt;foreign-keys&gt;&lt;key app="EN" db-id="rffeasvxn5fdtpesr99vzsdk0wzapfta9zev" timestamp="1636259081"&gt;733&lt;/key&gt;&lt;/foreign-keys&gt;&lt;ref-type name="Journal Article"&gt;17&lt;/ref-type&gt;&lt;contributors&gt;&lt;authors&gt;&lt;author&gt;Eid, E.&lt;/author&gt;&lt;author&gt;Abdullah, L.&lt;/author&gt;&lt;author&gt;Kurban, M.&lt;/author&gt;&lt;author&gt;Abbas, O.&lt;/author&gt;&lt;/authors&gt;&lt;/contributors&gt;&lt;auth-address&gt;Dermatology Department, American University of Beirut Medical Center, Beirut, Lebanon.&lt;/auth-address&gt;&lt;titles&gt;&lt;title&gt;Herpes zoster emergence following mRNA COVID-19 vaccine&lt;/title&gt;&lt;secondary-title&gt;J Med Virol&lt;/secondary-title&gt;&lt;/titles&gt;&lt;periodical&gt;&lt;full-title&gt;J Med Virol&lt;/full-title&gt;&lt;/periodical&gt;&lt;pages&gt;5231-5232&lt;/pages&gt;&lt;volume&gt;93&lt;/volume&gt;&lt;number&gt;9&lt;/number&gt;&lt;edition&gt;2021/04/30&lt;/edition&gt;&lt;keywords&gt;&lt;keyword&gt;Aged&lt;/keyword&gt;&lt;keyword&gt;COVID-19/prevention &amp;amp; control&lt;/keyword&gt;&lt;keyword&gt;COVID-19 Vaccines/administration &amp;amp; dosage/*adverse effects&lt;/keyword&gt;&lt;keyword&gt;Herpes Zoster/*etiology&lt;/keyword&gt;&lt;keyword&gt;Herpesvirus 3, Human&lt;/keyword&gt;&lt;keyword&gt;Humans&lt;/keyword&gt;&lt;keyword&gt;*Latent Infection&lt;/keyword&gt;&lt;keyword&gt;Male&lt;/keyword&gt;&lt;keyword&gt;Vaccines, Synthetic/administration &amp;amp; dosage/adverse effects&lt;/keyword&gt;&lt;keyword&gt;Virus Activation&lt;/keyword&gt;&lt;/keywords&gt;&lt;dates&gt;&lt;year&gt;2021&lt;/year&gt;&lt;pub-dates&gt;&lt;date&gt;Sep&lt;/date&gt;&lt;/pub-dates&gt;&lt;/dates&gt;&lt;isbn&gt;1096-9071 (Electronic)&amp;#xD;0146-6615 (Linking)&lt;/isbn&gt;&lt;accession-num&gt;33913545&lt;/accession-num&gt;&lt;urls&gt;&lt;related-urls&gt;&lt;url&gt;https://www.ncbi.nlm.nih.gov/pubmed/33913545&lt;/url&gt;&lt;/related-urls&gt;&lt;/urls&gt;&lt;custom2&gt;PMC8242521&lt;/custom2&gt;&lt;electronic-resource-num&gt;10.1002/jmv.27036&lt;/electronic-resource-num&gt;&lt;/record&gt;&lt;/Cite&gt;&lt;/EndNote&gt;</w:instrText>
      </w:r>
      <w:r w:rsidRPr="00647A4A">
        <w:rPr>
          <w:sz w:val="22"/>
          <w:szCs w:val="22"/>
        </w:rPr>
        <w:fldChar w:fldCharType="separate"/>
      </w:r>
      <w:r w:rsidRPr="00647A4A">
        <w:rPr>
          <w:noProof/>
          <w:sz w:val="20"/>
          <w:szCs w:val="22"/>
        </w:rPr>
        <w:t>[29]</w:t>
      </w:r>
      <w:r w:rsidRPr="00647A4A">
        <w:rPr>
          <w:sz w:val="22"/>
          <w:szCs w:val="22"/>
        </w:rPr>
        <w:fldChar w:fldCharType="end"/>
      </w:r>
      <w:r w:rsidRPr="00647A4A">
        <w:rPr>
          <w:sz w:val="22"/>
          <w:szCs w:val="22"/>
        </w:rPr>
        <w:t xml:space="preserve"> </w:t>
      </w:r>
      <w:r w:rsidRPr="00647A4A">
        <w:rPr>
          <w:sz w:val="22"/>
          <w:szCs w:val="22"/>
        </w:rPr>
        <w:fldChar w:fldCharType="begin"/>
      </w:r>
      <w:r>
        <w:rPr>
          <w:sz w:val="22"/>
          <w:szCs w:val="22"/>
        </w:rPr>
        <w:instrText xml:space="preserve"> ADDIN EN.CITE &lt;EndNote&gt;&lt;Cite&gt;&lt;Author&gt;Furer&lt;/Author&gt;&lt;Year&gt;2021&lt;/Year&gt;&lt;RecNum&gt;731&lt;/RecNum&gt;&lt;DisplayText&gt;&lt;style size="10"&gt;[27]&lt;/style&gt;&lt;/DisplayText&gt;&lt;record&gt;&lt;rec-number&gt;731&lt;/rec-number&gt;&lt;foreign-keys&gt;&lt;key app="EN" db-id="rffeasvxn5fdtpesr99vzsdk0wzapfta9zev" timestamp="1636258735"&gt;731&lt;/key&gt;&lt;/foreign-keys&gt;&lt;ref-type name="Journal Article"&gt;17&lt;/ref-type&gt;&lt;contributors&gt;&lt;authors&gt;&lt;author&gt;Furer, V.&lt;/author&gt;&lt;author&gt;Zisman, D.&lt;/author&gt;&lt;author&gt;Elkayam, O.&lt;/author&gt;&lt;/authors&gt;&lt;/contributors&gt;&lt;auth-address&gt;Rheumatology Department, Tel Aviv Sourasky Medical Center affiliated with Sackler Faculty of Medicine, Tel Aviv University, Tel Aviv, Israel.&amp;#xD;Rheumatology Unit, Carmel Medical Center, Haifa, Israel.&lt;/auth-address&gt;&lt;titles&gt;&lt;title&gt;Comment on: Herpes zoster following BNT162b2 mRNA Covid-19 vaccination in patients with autoimmune inflammatory rheumatic diseases: a case series. Reply&lt;/title&gt;&lt;secondary-title&gt;Rheumatology (Oxford)&lt;/secondary-title&gt;&lt;/titles&gt;&lt;periodical&gt;&lt;full-title&gt;Rheumatology (Oxford)&lt;/full-title&gt;&lt;/periodical&gt;&lt;edition&gt;2021/09/24&lt;/edition&gt;&lt;dates&gt;&lt;year&gt;2021&lt;/year&gt;&lt;pub-dates&gt;&lt;date&gt;Sep 23&lt;/date&gt;&lt;/pub-dates&gt;&lt;/dates&gt;&lt;isbn&gt;1462-0332 (Electronic)&amp;#xD;1462-0324 (Linking)&lt;/isbn&gt;&lt;accession-num&gt;34554242&lt;/accession-num&gt;&lt;urls&gt;&lt;related-urls&gt;&lt;url&gt;https://www.ncbi.nlm.nih.gov/pubmed/34554242&lt;/url&gt;&lt;/related-urls&gt;&lt;/urls&gt;&lt;custom2&gt;PMC8500033&lt;/custom2&gt;&lt;electronic-resource-num&gt;10.1093/rheumatology/keab702&lt;/electronic-resource-num&gt;&lt;/record&gt;&lt;/Cite&gt;&lt;/EndNote&gt;</w:instrText>
      </w:r>
      <w:r w:rsidRPr="00647A4A">
        <w:rPr>
          <w:sz w:val="22"/>
          <w:szCs w:val="22"/>
        </w:rPr>
        <w:fldChar w:fldCharType="separate"/>
      </w:r>
      <w:r w:rsidRPr="00647A4A">
        <w:rPr>
          <w:noProof/>
          <w:sz w:val="20"/>
          <w:szCs w:val="22"/>
        </w:rPr>
        <w:t>[27]</w:t>
      </w:r>
      <w:r w:rsidRPr="00647A4A">
        <w:rPr>
          <w:sz w:val="22"/>
          <w:szCs w:val="22"/>
        </w:rPr>
        <w:fldChar w:fldCharType="end"/>
      </w:r>
      <w:r w:rsidRPr="00647A4A">
        <w:rPr>
          <w:sz w:val="22"/>
          <w:szCs w:val="22"/>
        </w:rPr>
        <w:t xml:space="preserve"> </w:t>
      </w:r>
    </w:p>
    <w:p w14:paraId="3DA4EC6E" w14:textId="77777777" w:rsidR="00647A4A" w:rsidRPr="00647A4A" w:rsidRDefault="00647A4A" w:rsidP="00647A4A">
      <w:pPr>
        <w:ind w:left="1832"/>
        <w:rPr>
          <w:bCs/>
          <w:color w:val="222222"/>
          <w:sz w:val="22"/>
          <w:szCs w:val="22"/>
          <w:highlight w:val="cyan"/>
          <w:shd w:val="clear" w:color="auto" w:fill="FFFFFF"/>
        </w:rPr>
      </w:pPr>
    </w:p>
    <w:p w14:paraId="7B0F1505" w14:textId="70335034" w:rsidR="00647A4A" w:rsidRPr="00647A4A" w:rsidRDefault="00647A4A" w:rsidP="00647A4A">
      <w:pPr>
        <w:pStyle w:val="CommentText"/>
        <w:ind w:left="1832"/>
        <w:rPr>
          <w:bCs/>
          <w:color w:val="222222"/>
          <w:sz w:val="22"/>
          <w:szCs w:val="22"/>
          <w:shd w:val="clear" w:color="auto" w:fill="FFFFFF"/>
        </w:rPr>
      </w:pPr>
      <w:r w:rsidRPr="00647A4A">
        <w:rPr>
          <w:bCs/>
          <w:color w:val="222222"/>
          <w:sz w:val="22"/>
          <w:szCs w:val="22"/>
          <w:shd w:val="clear" w:color="auto" w:fill="FFFFFF"/>
        </w:rPr>
        <w:t>It is important to understand these are not documented cases of SARs-CoV-2 viral recombination but such hypothetical cases resonate with recently published clinical data</w:t>
      </w:r>
      <w:r w:rsidRPr="00647A4A">
        <w:rPr>
          <w:bCs/>
          <w:color w:val="222222"/>
          <w:sz w:val="22"/>
          <w:szCs w:val="22"/>
          <w:shd w:val="clear" w:color="auto" w:fill="FFFFFF"/>
        </w:rPr>
        <w:fldChar w:fldCharType="begin">
          <w:fldData xml:space="preserve">PEVuZE5vdGU+PENpdGU+PEF1dGhvcj5OaWVsc2VuPC9BdXRob3I+PFllYXI+MjAxNDwvWWVhcj48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PEVuZE5vdGU+PENpdGU+PEF1dGhvcj5OaWVsc2VuPC9BdXRob3I+PFllYXI+MjAxNDwvWWVhcj48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color w:val="222222"/>
          <w:szCs w:val="22"/>
          <w:shd w:val="clear" w:color="auto" w:fill="FFFFFF"/>
        </w:rPr>
        <w:t>[64]</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and have been a suggested hypothesis for omicron variant emergence as it shares an insert with other HCoVs</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&lt;EndNote&gt;&lt;Cite&gt;&lt;Author&gt;Venkatakrishnan&lt;/Author&gt;&lt;Year&gt;2021&lt;/Year&gt;&lt;RecNum&gt;765&lt;/RecNum&gt;&lt;DisplayText&gt;&lt;style size="10"&gt;[65]&lt;/style&gt;&lt;/DisplayText&gt;&lt;record&gt;&lt;rec-number&gt;765&lt;/rec-number&gt;&lt;foreign-keys&gt;&lt;key app="EN" db-id="rffeasvxn5fdtpesr99vzsdk0wzapfta9zev" timestamp="1640234594"&gt;765&lt;/key&gt;&lt;/foreign-keys&gt;&lt;ref-type name="Journal Article"&gt;17&lt;/ref-type&gt;&lt;contributors&gt;&lt;authors&gt;&lt;author&gt;Venkatakrishnan&lt;/author&gt;&lt;/authors&gt;&lt;/contributors&gt;&lt;titles&gt;&lt;title&gt;Omicron variant of SARS-CoV-2 harbors a unique insertion mutation of putative viral or human genomic origi&lt;/title&gt;&lt;secondary-title&gt;OSF&lt;/secondary-title&gt;&lt;/titles&gt;&lt;periodical&gt;&lt;full-title&gt;OSF&lt;/full-title&gt;&lt;/periodical&gt;&lt;dates&gt;&lt;year&gt;2021&lt;/year&gt;&lt;/dates&gt;&lt;urls&gt;&lt;related-urls&gt;&lt;url&gt;https://osf.io/f7txy/&lt;/url&gt;&lt;/related-urls&gt;&lt;/urls&gt;&lt;electronic-resource-num&gt;https://osf.io/f7txy/&lt;/electronic-resource-num&gt;&lt;/record&gt;&lt;/Cite&gt;&lt;/EndNote&gt;</w:instrText>
      </w:r>
      <w:r w:rsidRPr="00647A4A">
        <w:rPr>
          <w:bCs/>
          <w:color w:val="222222"/>
          <w:sz w:val="22"/>
          <w:szCs w:val="22"/>
          <w:shd w:val="clear" w:color="auto" w:fill="FFFFFF"/>
        </w:rPr>
        <w:fldChar w:fldCharType="separate"/>
      </w:r>
      <w:r w:rsidRPr="00647A4A">
        <w:rPr>
          <w:bCs/>
          <w:color w:val="222222"/>
          <w:szCs w:val="22"/>
          <w:shd w:val="clear" w:color="auto" w:fill="FFFFFF"/>
        </w:rPr>
        <w:t>[65]</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w:t>
      </w:r>
    </w:p>
    <w:p w14:paraId="0CA65196" w14:textId="77777777" w:rsidR="00647A4A" w:rsidRPr="00647A4A" w:rsidRDefault="00647A4A" w:rsidP="00647A4A">
      <w:pPr>
        <w:pStyle w:val="CommentText"/>
        <w:ind w:left="1832"/>
        <w:rPr>
          <w:bCs/>
          <w:color w:val="222222"/>
          <w:sz w:val="22"/>
          <w:szCs w:val="22"/>
          <w:shd w:val="clear" w:color="auto" w:fill="FFFFFF"/>
        </w:rPr>
      </w:pPr>
    </w:p>
    <w:p w14:paraId="6394A934" w14:textId="6A27914C" w:rsidR="00647A4A" w:rsidRPr="00647A4A" w:rsidRDefault="00647A4A" w:rsidP="00647A4A">
      <w:pPr>
        <w:pStyle w:val="CommentText"/>
        <w:ind w:left="1832"/>
        <w:rPr>
          <w:bCs/>
          <w:color w:val="222222"/>
          <w:sz w:val="22"/>
          <w:szCs w:val="22"/>
          <w:shd w:val="clear" w:color="auto" w:fill="FFFFFF"/>
        </w:rPr>
      </w:pPr>
      <w:r w:rsidRPr="00647A4A">
        <w:rPr>
          <w:bCs/>
          <w:color w:val="222222"/>
          <w:sz w:val="22"/>
          <w:szCs w:val="22"/>
          <w:shd w:val="clear" w:color="auto" w:fill="FFFFFF"/>
        </w:rPr>
        <w:t>Likewise, virus to mRNA recombinations increase in likelihood with mRNAs that use bases that alter melting temperatures and increase stability of hybridization like Ψ and m1Ψ</w:t>
      </w:r>
      <w:r w:rsidRPr="00647A4A">
        <w:rPr>
          <w:bCs/>
          <w:color w:val="222222"/>
          <w:sz w:val="22"/>
          <w:szCs w:val="22"/>
          <w:shd w:val="clear" w:color="auto" w:fill="FFFFFF"/>
        </w:rPr>
        <w:fldChar w:fldCharType="begin">
          <w:fldData xml:space="preserve">PEVuZE5vdGU+PENpdGU+PEF1dGhvcj5QZW56bzwvQXV0aG9yPjxZZWFyPjIwMTc8L1llYXI+PFJl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PEVuZE5vdGU+PENpdGU+PEF1dGhvcj5QZW56bzwvQXV0aG9yPjxZZWFyPjIwMTc8L1llYXI+PFJl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color w:val="222222"/>
          <w:szCs w:val="22"/>
          <w:shd w:val="clear" w:color="auto" w:fill="FFFFFF"/>
        </w:rPr>
        <w:t>[66]</w:t>
      </w:r>
      <w:r w:rsidRPr="00647A4A">
        <w:rPr>
          <w:bCs/>
          <w:color w:val="222222"/>
          <w:sz w:val="22"/>
          <w:szCs w:val="22"/>
          <w:shd w:val="clear" w:color="auto" w:fill="FFFFFF"/>
        </w:rPr>
        <w:fldChar w:fldCharType="end"/>
      </w:r>
      <w:r w:rsidRPr="00647A4A">
        <w:rPr>
          <w:bCs/>
          <w:color w:val="222222"/>
          <w:sz w:val="22"/>
          <w:szCs w:val="22"/>
          <w:shd w:val="clear" w:color="auto" w:fill="FFFFFF"/>
        </w:rPr>
        <w:t>.  Notably, the natural Ψ:U ratio of mRNAs under normal conditions is markedly low (0.2-0.6 %) compared to the 100% m1</w:t>
      </w:r>
      <w:r w:rsidRPr="00647A4A">
        <w:rPr>
          <w:bCs/>
          <w:color w:val="222222"/>
          <w:sz w:val="22"/>
          <w:szCs w:val="22"/>
          <w:shd w:val="clear" w:color="auto" w:fill="FFFFFF"/>
          <w:lang w:val="el-GR"/>
        </w:rPr>
        <w:t>Ψ</w:t>
      </w:r>
      <w:r w:rsidRPr="00647A4A">
        <w:rPr>
          <w:bCs/>
          <w:color w:val="222222"/>
          <w:sz w:val="22"/>
          <w:szCs w:val="22"/>
          <w:shd w:val="clear" w:color="auto" w:fill="FFFFFF"/>
          <w:lang w:val="en-GB"/>
        </w:rPr>
        <w:t xml:space="preserve"> substitutions in synthetic SARS-CoV-2 mRNAs</w:t>
      </w:r>
      <w:r w:rsidRPr="00647A4A">
        <w:rPr>
          <w:bCs/>
          <w:color w:val="222222"/>
          <w:sz w:val="22"/>
          <w:szCs w:val="22"/>
          <w:shd w:val="clear" w:color="auto" w:fill="FFFFFF"/>
          <w:lang w:val="en-GB"/>
        </w:rPr>
        <w:fldChar w:fldCharType="begin">
          <w:fldData xml:space="preserve">PEVuZE5vdGU+PENpdGU+PEF1dGhvcj5MaTwvQXV0aG9yPjxZZWFyPjIwMTU8L1llYXI+PFJlY051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</w:fldData>
        </w:fldChar>
      </w:r>
      <w:r>
        <w:rPr>
          <w:bCs/>
          <w:color w:val="222222"/>
          <w:sz w:val="22"/>
          <w:szCs w:val="22"/>
          <w:shd w:val="clear" w:color="auto" w:fill="FFFFFF"/>
          <w:lang w:val="en-GB"/>
        </w:rPr>
        <w:instrText xml:space="preserve"> ADDIN EN.CITE </w:instrText>
      </w:r>
      <w:r>
        <w:rPr>
          <w:bCs/>
          <w:color w:val="222222"/>
          <w:sz w:val="22"/>
          <w:szCs w:val="22"/>
          <w:shd w:val="clear" w:color="auto" w:fill="FFFFFF"/>
          <w:lang w:val="en-GB"/>
        </w:rPr>
        <w:fldChar w:fldCharType="begin">
          <w:fldData xml:space="preserve">PEVuZE5vdGU+PENpdGU+PEF1dGhvcj5MaTwvQXV0aG9yPjxZZWFyPjIwMTU8L1llYXI+PFJlY051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</w:fldData>
        </w:fldChar>
      </w:r>
      <w:r>
        <w:rPr>
          <w:bCs/>
          <w:color w:val="222222"/>
          <w:sz w:val="22"/>
          <w:szCs w:val="22"/>
          <w:shd w:val="clear" w:color="auto" w:fill="FFFFFF"/>
          <w:lang w:val="en-GB"/>
        </w:rPr>
        <w:instrText xml:space="preserve"> ADDIN EN.CITE.DATA </w:instrText>
      </w:r>
      <w:r>
        <w:rPr>
          <w:bCs/>
          <w:color w:val="222222"/>
          <w:sz w:val="22"/>
          <w:szCs w:val="22"/>
          <w:shd w:val="clear" w:color="auto" w:fill="FFFFFF"/>
          <w:lang w:val="en-GB"/>
        </w:rPr>
      </w:r>
      <w:r>
        <w:rPr>
          <w:bCs/>
          <w:color w:val="222222"/>
          <w:sz w:val="22"/>
          <w:szCs w:val="22"/>
          <w:shd w:val="clear" w:color="auto" w:fill="FFFFFF"/>
          <w:lang w:val="en-GB"/>
        </w:rPr>
        <w:fldChar w:fldCharType="end"/>
      </w:r>
      <w:r w:rsidRPr="00647A4A">
        <w:rPr>
          <w:bCs/>
          <w:color w:val="222222"/>
          <w:sz w:val="22"/>
          <w:szCs w:val="22"/>
          <w:shd w:val="clear" w:color="auto" w:fill="FFFFFF"/>
          <w:lang w:val="en-GB"/>
        </w:rPr>
      </w:r>
      <w:r w:rsidRPr="00647A4A">
        <w:rPr>
          <w:bCs/>
          <w:color w:val="222222"/>
          <w:sz w:val="22"/>
          <w:szCs w:val="22"/>
          <w:shd w:val="clear" w:color="auto" w:fill="FFFFFF"/>
          <w:lang w:val="en-GB"/>
        </w:rPr>
        <w:fldChar w:fldCharType="separate"/>
      </w:r>
      <w:r w:rsidRPr="00647A4A">
        <w:rPr>
          <w:bCs/>
          <w:color w:val="222222"/>
          <w:szCs w:val="22"/>
          <w:shd w:val="clear" w:color="auto" w:fill="FFFFFF"/>
          <w:lang w:val="en-GB"/>
        </w:rPr>
        <w:t>[67]</w:t>
      </w:r>
      <w:r w:rsidRPr="00647A4A">
        <w:rPr>
          <w:bCs/>
          <w:color w:val="222222"/>
          <w:sz w:val="22"/>
          <w:szCs w:val="22"/>
          <w:shd w:val="clear" w:color="auto" w:fill="FFFFFF"/>
          <w:lang w:val="en-GB"/>
        </w:rPr>
        <w:fldChar w:fldCharType="end"/>
      </w:r>
      <w:r w:rsidRPr="00647A4A">
        <w:rPr>
          <w:bCs/>
          <w:color w:val="222222"/>
          <w:sz w:val="22"/>
          <w:szCs w:val="22"/>
          <w:shd w:val="clear" w:color="auto" w:fill="FFFFFF"/>
        </w:rPr>
        <w:t>. RNA based Pseudouridine substitutions determine the cell’s fate and differentiation</w:t>
      </w:r>
      <w:r w:rsidRPr="00647A4A">
        <w:rPr>
          <w:bCs/>
          <w:color w:val="222222"/>
          <w:sz w:val="22"/>
          <w:szCs w:val="22"/>
          <w:shd w:val="clear" w:color="auto" w:fill="FFFFFF"/>
        </w:rPr>
        <w:fldChar w:fldCharType="begin">
          <w:fldData xml:space="preserve">PEVuZE5vdGU+PENpdGU+PEF1dGhvcj5VZGRpbjwvQXV0aG9yPjxZZWFyPjIwMjA8L1llYXI+PFJl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PEVuZE5vdGU+PENpdGU+PEF1dGhvcj5VZGRpbjwvQXV0aG9yPjxZZWFyPjIwMjA8L1llYXI+PFJl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color w:val="222222"/>
          <w:szCs w:val="22"/>
          <w:shd w:val="clear" w:color="auto" w:fill="FFFFFF"/>
        </w:rPr>
        <w:t>[68]</w:t>
      </w:r>
      <w:r w:rsidRPr="00647A4A">
        <w:rPr>
          <w:bCs/>
          <w:color w:val="222222"/>
          <w:sz w:val="22"/>
          <w:szCs w:val="22"/>
          <w:shd w:val="clear" w:color="auto" w:fill="FFFFFF"/>
        </w:rPr>
        <w:fldChar w:fldCharType="end"/>
      </w:r>
      <w:r w:rsidRPr="00647A4A">
        <w:rPr>
          <w:bCs/>
          <w:color w:val="222222"/>
          <w:sz w:val="22"/>
          <w:szCs w:val="22"/>
          <w:shd w:val="clear" w:color="auto" w:fill="FFFFFF"/>
        </w:rPr>
        <w:t>.  Specifically, pseudouridylations of mRNAs are subject to activity of PUS7 writer protein which is a key regulator of protein translation and determinant of stem cell growth and differentiation</w:t>
      </w:r>
      <w:r w:rsidRPr="00647A4A">
        <w:rPr>
          <w:bCs/>
          <w:color w:val="222222"/>
          <w:sz w:val="22"/>
          <w:szCs w:val="22"/>
          <w:shd w:val="clear" w:color="auto" w:fill="FFFFFF"/>
        </w:rPr>
        <w:fldChar w:fldCharType="begin">
          <w:fldData xml:space="preserve">PEVuZE5vdGU+PENpdGU+PEF1dGhvcj5VZGRpbjwvQXV0aG9yPjxZZWFyPjIwMjA8L1llYXI+PFJl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PEVuZE5vdGU+PENpdGU+PEF1dGhvcj5VZGRpbjwvQXV0aG9yPjxZZWFyPjIwMjA8L1llYXI+PFJl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color w:val="222222"/>
          <w:szCs w:val="22"/>
          <w:shd w:val="clear" w:color="auto" w:fill="FFFFFF"/>
        </w:rPr>
        <w:t>[68]</w:t>
      </w:r>
      <w:r w:rsidRPr="00647A4A">
        <w:rPr>
          <w:bCs/>
          <w:color w:val="222222"/>
          <w:sz w:val="22"/>
          <w:szCs w:val="22"/>
          <w:shd w:val="clear" w:color="auto" w:fill="FFFFFF"/>
        </w:rPr>
        <w:fldChar w:fldCharType="end"/>
      </w:r>
      <w:r w:rsidRPr="00647A4A">
        <w:rPr>
          <w:bCs/>
          <w:color w:val="222222"/>
          <w:sz w:val="22"/>
          <w:szCs w:val="22"/>
          <w:shd w:val="clear" w:color="auto" w:fill="FFFFFF"/>
        </w:rPr>
        <w:t>.  Dysregulation of PUS7 activity correlates with agitated protein synthesis in stem cells which leads to hematological disorders and aggressive stem cell acute myeloid leukemia</w:t>
      </w:r>
      <w:r w:rsidRPr="00647A4A">
        <w:rPr>
          <w:bCs/>
          <w:color w:val="222222"/>
          <w:sz w:val="22"/>
          <w:szCs w:val="22"/>
          <w:shd w:val="clear" w:color="auto" w:fill="FFFFFF"/>
        </w:rPr>
        <w:fldChar w:fldCharType="begin">
          <w:fldData xml:space="preserve">PEVuZE5vdGU+PENpdGU+PEF1dGhvcj5HdXp6aTwvQXV0aG9yPjxZZWFyPjIwMTg8L1llYXI+PFJl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</w:fldData>
        </w:fldChar>
      </w:r>
      <w:r>
        <w:rPr>
          <w:bCs/>
          <w:color w:val="222222"/>
          <w:sz w:val="22"/>
          <w:szCs w:val="22"/>
          <w:shd w:val="clear" w:color="auto" w:fill="FFFFFF"/>
        </w:rPr>
        <w:instrText xml:space="preserve"> ADDIN EN.CITE </w:instrText>
      </w:r>
      <w:r>
        <w:rPr>
          <w:bCs/>
          <w:color w:val="222222"/>
          <w:sz w:val="22"/>
          <w:szCs w:val="22"/>
          <w:shd w:val="clear" w:color="auto" w:fill="FFFFFF"/>
        </w:rPr>
        <w:fldChar w:fldCharType="begin">
          <w:fldData xml:space="preserve">PEVuZE5vdGU+PENpdGU+PEF1dGhvcj5HdXp6aTwvQXV0aG9yPjxZZWFyPjIwMTg8L1llYXI+PFJl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</w:fldData>
        </w:fldChar>
      </w:r>
      <w:r>
        <w:rPr>
          <w:bCs/>
          <w:color w:val="222222"/>
          <w:sz w:val="22"/>
          <w:szCs w:val="22"/>
          <w:shd w:val="clear" w:color="auto" w:fill="FFFFFF"/>
        </w:rPr>
        <w:instrText xml:space="preserve"> ADDIN EN.CITE.DATA </w:instrText>
      </w:r>
      <w:r>
        <w:rPr>
          <w:bCs/>
          <w:color w:val="222222"/>
          <w:sz w:val="22"/>
          <w:szCs w:val="22"/>
          <w:shd w:val="clear" w:color="auto" w:fill="FFFFFF"/>
        </w:rPr>
      </w:r>
      <w:r>
        <w:rPr>
          <w:bCs/>
          <w:color w:val="222222"/>
          <w:sz w:val="22"/>
          <w:szCs w:val="22"/>
          <w:shd w:val="clear" w:color="auto" w:fill="FFFFFF"/>
        </w:rPr>
        <w:fldChar w:fldCharType="end"/>
      </w:r>
      <w:r w:rsidRPr="00647A4A">
        <w:rPr>
          <w:bCs/>
          <w:color w:val="222222"/>
          <w:sz w:val="22"/>
          <w:szCs w:val="22"/>
          <w:shd w:val="clear" w:color="auto" w:fill="FFFFFF"/>
        </w:rPr>
      </w:r>
      <w:r w:rsidRPr="00647A4A">
        <w:rPr>
          <w:bCs/>
          <w:color w:val="222222"/>
          <w:sz w:val="22"/>
          <w:szCs w:val="22"/>
          <w:shd w:val="clear" w:color="auto" w:fill="FFFFFF"/>
        </w:rPr>
        <w:fldChar w:fldCharType="separate"/>
      </w:r>
      <w:r w:rsidRPr="00647A4A">
        <w:rPr>
          <w:bCs/>
          <w:color w:val="222222"/>
          <w:szCs w:val="22"/>
          <w:shd w:val="clear" w:color="auto" w:fill="FFFFFF"/>
        </w:rPr>
        <w:t>[69]</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Also pertinent to the detection of the SARs-CoV-2 recombination hypothesis is that many SARs-CoV-2 sequencing methods (ARTIC) rely on SARs-CoV-2 specific PCR primers that are often blind to recombination events </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&lt;EndNote&gt;&lt;Cite&gt;&lt;Author&gt;Tyson&lt;/Author&gt;&lt;Year&gt;2020&lt;/Year&gt;&lt;RecNum&gt;775&lt;/RecNum&gt;&lt;DisplayText&gt;&lt;style size="10"&gt;[70]&lt;/style&gt;&lt;/DisplayText&gt;&lt;record&gt;&lt;rec-number&gt;775&lt;/rec-number&gt;&lt;foreign-keys&gt;&lt;key app="EN" db-id="rffeasvxn5fdtpesr99vzsdk0wzapfta9zev" timestamp="1636600034"&gt;775&lt;/key&gt;&lt;/foreign-keys&gt;&lt;ref-type name="Journal Article"&gt;17&lt;/ref-type&gt;&lt;contributors&gt;&lt;authors&gt;&lt;author&gt;Tyson, J. R.&lt;/author&gt;&lt;author&gt;James, P.&lt;/author&gt;&lt;author&gt;Stoddart, D.&lt;/author&gt;&lt;author&gt;Sparks, N.&lt;/author&gt;&lt;author&gt;Wickenhagen, A.&lt;/author&gt;&lt;author&gt;Hall, G.&lt;/author&gt;&lt;author&gt;Choi, J. H.&lt;/author&gt;&lt;author&gt;Lapointe, H.&lt;/author&gt;&lt;author&gt;Kamelian, K.&lt;/author&gt;&lt;author&gt;Smith, A. D.&lt;/author&gt;&lt;author&gt;Prystajecky, N.&lt;/author&gt;&lt;author&gt;Goodfellow, I.&lt;/author&gt;&lt;author&gt;Wilson, S. J.&lt;/author&gt;&lt;author&gt;Harrigan, R.&lt;/author&gt;&lt;author&gt;Snutch, T. P.&lt;/author&gt;&lt;author&gt;Loman, N. J.&lt;/author&gt;&lt;author&gt;Quick, J.&lt;/author&gt;&lt;/authors&gt;&lt;/contributors&gt;&lt;titles&gt;&lt;title&gt;Improvements to the ARTIC multiplex PCR method for SARS-CoV-2 genome sequencing using nanopore&lt;/title&gt;&lt;secondary-title&gt;bioRxiv&lt;/secondary-title&gt;&lt;/titles&gt;&lt;periodical&gt;&lt;full-title&gt;bioRxiv&lt;/full-title&gt;&lt;/periodical&gt;&lt;edition&gt;2020/09/11&lt;/edition&gt;&lt;dates&gt;&lt;year&gt;2020&lt;/year&gt;&lt;pub-dates&gt;&lt;date&gt;Sep 4&lt;/date&gt;&lt;/pub-dates&gt;&lt;/dates&gt;&lt;accession-num&gt;32908977&lt;/accession-num&gt;&lt;urls&gt;&lt;related-urls&gt;&lt;url&gt;https://www.ncbi.nlm.nih.gov/pubmed/32908977&lt;/url&gt;&lt;/related-urls&gt;&lt;/urls&gt;&lt;custom2&gt;PMC7480024&lt;/custom2&gt;&lt;electronic-resource-num&gt;10.1101/2020.09.04.283077&lt;/electronic-resource-num&gt;&lt;/record&gt;&lt;/Cite&gt;&lt;/EndNote&gt;</w:instrText>
      </w:r>
      <w:r w:rsidRPr="00647A4A">
        <w:rPr>
          <w:bCs/>
          <w:color w:val="222222"/>
          <w:sz w:val="22"/>
          <w:szCs w:val="22"/>
          <w:shd w:val="clear" w:color="auto" w:fill="FFFFFF"/>
        </w:rPr>
        <w:fldChar w:fldCharType="separate"/>
      </w:r>
      <w:r w:rsidRPr="00647A4A">
        <w:rPr>
          <w:bCs/>
          <w:color w:val="222222"/>
          <w:szCs w:val="22"/>
          <w:shd w:val="clear" w:color="auto" w:fill="FFFFFF"/>
        </w:rPr>
        <w:t>[70]</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This impacted early detection of </w:t>
      </w:r>
      <w:r w:rsidR="003911CA">
        <w:rPr>
          <w:bCs/>
          <w:color w:val="222222"/>
          <w:sz w:val="22"/>
          <w:szCs w:val="22"/>
          <w:shd w:val="clear" w:color="auto" w:fill="FFFFFF"/>
        </w:rPr>
        <w:t>o</w:t>
      </w:r>
      <w:r w:rsidRPr="00647A4A">
        <w:rPr>
          <w:bCs/>
          <w:color w:val="222222"/>
          <w:sz w:val="22"/>
          <w:szCs w:val="22"/>
          <w:shd w:val="clear" w:color="auto" w:fill="FFFFFF"/>
        </w:rPr>
        <w:t>micron as multiple ARTIC primers were impacted by omicron mutations. Specifically amplicon 76 (which covers a part of the spike protein) is known to drop out</w:t>
      </w:r>
      <w:r w:rsidRPr="00647A4A">
        <w:rPr>
          <w:bCs/>
          <w:color w:val="222222"/>
          <w:sz w:val="22"/>
          <w:szCs w:val="22"/>
          <w:shd w:val="clear" w:color="auto" w:fill="FFFFFF"/>
        </w:rPr>
        <w:fldChar w:fldCharType="begin"/>
      </w:r>
      <w:r>
        <w:rPr>
          <w:bCs/>
          <w:color w:val="222222"/>
          <w:sz w:val="22"/>
          <w:szCs w:val="22"/>
          <w:shd w:val="clear" w:color="auto" w:fill="FFFFFF"/>
        </w:rPr>
        <w:instrText xml:space="preserve"> ADDIN EN.CITE &lt;EndNote&gt;&lt;Cite&gt;&lt;Author&gt;Metzger&lt;/Author&gt;&lt;Year&gt;2021&lt;/Year&gt;&lt;RecNum&gt;737&lt;/RecNum&gt;&lt;DisplayText&gt;&lt;style size="10"&gt;[71]&lt;/style&gt;&lt;/DisplayText&gt;&lt;record&gt;&lt;rec-number&gt;737&lt;/rec-number&gt;&lt;foreign-keys&gt;&lt;key app="EN" db-id="rffeasvxn5fdtpesr99vzsdk0wzapfta9zev" timestamp="1640096196"&gt;737&lt;/key&gt;&lt;/foreign-keys&gt;&lt;ref-type name="Journal Article"&gt;17&lt;/ref-type&gt;&lt;contributors&gt;&lt;authors&gt;&lt;author&gt;Metzger, Cmja&lt;/author&gt;&lt;author&gt;Lienhard, R.&lt;/author&gt;&lt;author&gt;Seth-Smith, H. M. B.&lt;/author&gt;&lt;author&gt;Roloff, T.&lt;/author&gt;&lt;author&gt;Wegner, F.&lt;/author&gt;&lt;author&gt;Sieber, J.&lt;/author&gt;&lt;author&gt;Bel, M.&lt;/author&gt;&lt;author&gt;Greub, G.&lt;/author&gt;&lt;author&gt;Egli, A.&lt;/author&gt;&lt;/authors&gt;&lt;/contributors&gt;&lt;auth-address&gt;Federal Office for Civil Protection, Spiez Laboratory, Spiez, Switzerland.&amp;#xD;ADMed Microbiologie, La-Chaux-de-Fonds, Switzerland.&amp;#xD;Commission of Clinical Microbiology (CCCM) of the Swiss Society of Microbiology.&amp;#xD;Clinical Bacteriology and Mycology, University Hospital Basel, Basel, Switzerland.&amp;#xD;Applied Microbiology Research, Department Biomedicine, University of Basel, Basel, Switzerland.&amp;#xD;Federal Office of Public Health, Bern, Switzerland.&amp;#xD;Institute for Medical Microbiology, University Hospital Lausanne, Lausanne, Switzerland.&lt;/auth-address&gt;&lt;titles&gt;&lt;title&gt;PCR performance in the SARS-CoV-2 Omicron variant of concern?&lt;/title&gt;&lt;secondary-title&gt;Swiss Med Wkly&lt;/secondary-title&gt;&lt;/titles&gt;&lt;periodical&gt;&lt;full-title&gt;Swiss Med Wkly&lt;/full-title&gt;&lt;/periodical&gt;&lt;pages&gt;w30120&lt;/pages&gt;&lt;volume&gt;151&lt;/volume&gt;&lt;edition&gt;2021/12/16&lt;/edition&gt;&lt;keywords&gt;&lt;keyword&gt;*covid-19&lt;/keyword&gt;&lt;keyword&gt;Humans&lt;/keyword&gt;&lt;keyword&gt;Mutation&lt;/keyword&gt;&lt;keyword&gt;Polymerase Chain Reaction&lt;/keyword&gt;&lt;keyword&gt;*SARS-CoV-2&lt;/keyword&gt;&lt;/keywords&gt;&lt;dates&gt;&lt;year&gt;2021&lt;/year&gt;&lt;pub-dates&gt;&lt;date&gt;Dec 6&lt;/date&gt;&lt;/pub-dates&gt;&lt;/dates&gt;&lt;isbn&gt;1424-3997 (Electronic)&amp;#xD;0036-7672 (Linking)&lt;/isbn&gt;&lt;accession-num&gt;34909869&lt;/accession-num&gt;&lt;urls&gt;&lt;related-urls&gt;&lt;url&gt;https://www.ncbi.nlm.nih.gov/pubmed/34909869&lt;/url&gt;&lt;/related-urls&gt;&lt;/urls&gt;&lt;electronic-resource-num&gt;10.4414/smw.2021.w30120&lt;/electronic-resource-num&gt;&lt;/record&gt;&lt;/Cite&gt;&lt;/EndNote&gt;</w:instrText>
      </w:r>
      <w:r w:rsidRPr="00647A4A">
        <w:rPr>
          <w:bCs/>
          <w:color w:val="222222"/>
          <w:sz w:val="22"/>
          <w:szCs w:val="22"/>
          <w:shd w:val="clear" w:color="auto" w:fill="FFFFFF"/>
        </w:rPr>
        <w:fldChar w:fldCharType="separate"/>
      </w:r>
      <w:r w:rsidRPr="00647A4A">
        <w:rPr>
          <w:bCs/>
          <w:color w:val="222222"/>
          <w:szCs w:val="22"/>
          <w:shd w:val="clear" w:color="auto" w:fill="FFFFFF"/>
        </w:rPr>
        <w:t>[71]</w:t>
      </w:r>
      <w:r w:rsidRPr="00647A4A">
        <w:rPr>
          <w:bCs/>
          <w:color w:val="222222"/>
          <w:sz w:val="22"/>
          <w:szCs w:val="22"/>
          <w:shd w:val="clear" w:color="auto" w:fill="FFFFFF"/>
        </w:rPr>
        <w:fldChar w:fldCharType="end"/>
      </w:r>
      <w:r w:rsidRPr="00647A4A">
        <w:rPr>
          <w:bCs/>
          <w:color w:val="222222"/>
          <w:sz w:val="22"/>
          <w:szCs w:val="22"/>
          <w:shd w:val="clear" w:color="auto" w:fill="FFFFFF"/>
        </w:rPr>
        <w:t xml:space="preserve">. Given the paucity of sequence information on the vaccines and the peptides expressed in-vivo with such mRNAs, further work is required to confirm pseudouridine induced promiscuous translation or viral recombination with mRNA vaccines. </w:t>
      </w:r>
    </w:p>
    <w:p w14:paraId="592C1531" w14:textId="77777777" w:rsidR="00647A4A" w:rsidRPr="00647A4A" w:rsidRDefault="00647A4A" w:rsidP="00647A4A">
      <w:pPr>
        <w:ind w:left="1832"/>
        <w:rPr>
          <w:bCs/>
          <w:color w:val="222222"/>
          <w:sz w:val="22"/>
          <w:szCs w:val="22"/>
          <w:shd w:val="clear" w:color="auto" w:fill="FFFFFF"/>
        </w:rPr>
      </w:pPr>
    </w:p>
    <w:p w14:paraId="0B35E8D2" w14:textId="77777777" w:rsidR="00647A4A" w:rsidRPr="00647A4A" w:rsidRDefault="00647A4A" w:rsidP="00647A4A">
      <w:pPr>
        <w:ind w:left="1832"/>
        <w:rPr>
          <w:bCs/>
          <w:i/>
          <w:iCs/>
          <w:color w:val="222222"/>
          <w:sz w:val="22"/>
          <w:szCs w:val="22"/>
          <w:shd w:val="clear" w:color="auto" w:fill="FFFFFF"/>
        </w:rPr>
      </w:pPr>
      <w:r w:rsidRPr="00647A4A">
        <w:rPr>
          <w:bCs/>
          <w:i/>
          <w:iCs/>
          <w:color w:val="222222"/>
          <w:sz w:val="22"/>
          <w:szCs w:val="22"/>
          <w:shd w:val="clear" w:color="auto" w:fill="FFFFFF"/>
        </w:rPr>
        <w:t>Limited evidence of pure vaccine derived spike protein expression in humans</w:t>
      </w:r>
    </w:p>
    <w:p w14:paraId="2E3188F9" w14:textId="77777777" w:rsidR="00647A4A" w:rsidRPr="00647A4A" w:rsidRDefault="00647A4A" w:rsidP="00647A4A">
      <w:pPr>
        <w:ind w:left="1832"/>
        <w:rPr>
          <w:bCs/>
          <w:color w:val="222222"/>
          <w:sz w:val="22"/>
          <w:szCs w:val="22"/>
          <w:shd w:val="clear" w:color="auto" w:fill="FFFFFF"/>
        </w:rPr>
      </w:pPr>
      <w:r w:rsidRPr="00647A4A">
        <w:rPr>
          <w:bCs/>
          <w:color w:val="222222"/>
          <w:sz w:val="22"/>
          <w:szCs w:val="22"/>
          <w:shd w:val="clear" w:color="auto" w:fill="FFFFFF"/>
        </w:rPr>
        <w:t xml:space="preserve"> </w:t>
      </w:r>
    </w:p>
    <w:p w14:paraId="3D607347" w14:textId="77777777" w:rsidR="00647A4A" w:rsidRPr="00647A4A" w:rsidRDefault="00647A4A" w:rsidP="00647A4A">
      <w:pPr>
        <w:ind w:left="1832"/>
        <w:rPr>
          <w:sz w:val="22"/>
          <w:szCs w:val="22"/>
        </w:rPr>
      </w:pPr>
      <w:r w:rsidRPr="00647A4A">
        <w:rPr>
          <w:sz w:val="22"/>
          <w:szCs w:val="22"/>
        </w:rPr>
        <w:t xml:space="preserve">There is limited literature describing fidelity of mRNA vaccine derived spike protein expression. The best </w:t>
      </w:r>
      <w:r w:rsidRPr="00647A4A">
        <w:rPr>
          <w:i/>
          <w:iCs/>
          <w:sz w:val="22"/>
          <w:szCs w:val="22"/>
        </w:rPr>
        <w:t>in-vivo</w:t>
      </w:r>
      <w:r w:rsidRPr="00647A4A">
        <w:rPr>
          <w:sz w:val="22"/>
          <w:szCs w:val="22"/>
        </w:rPr>
        <w:t xml:space="preserve"> evidence of heterogeneous translation of vaccine derived spike protein is from Figure 2C in Bansal </w:t>
      </w:r>
      <w:r w:rsidRPr="00647A4A">
        <w:rPr>
          <w:i/>
          <w:iCs/>
          <w:sz w:val="22"/>
          <w:szCs w:val="22"/>
        </w:rPr>
        <w:t>et al.</w:t>
      </w:r>
      <w:r w:rsidRPr="00647A4A">
        <w:rPr>
          <w:sz w:val="22"/>
          <w:szCs w:val="22"/>
        </w:rPr>
        <w:t xml:space="preserve"> where the SDS-PAGE of vaccinated patients’ exosome-derived spike proteins exhibit broad banding patterns (Figure 5). To rule out electrophoretic artifacts from membrane derived proteins, LS/MS-MS should be performed to confirm or negate the spike translation heterogeneity. Additionally, spike proteins expressed from a DNA based plasmid in HEK293T cells described by Jiang </w:t>
      </w:r>
      <w:r w:rsidRPr="00647A4A">
        <w:rPr>
          <w:i/>
          <w:iCs/>
          <w:sz w:val="22"/>
          <w:szCs w:val="22"/>
        </w:rPr>
        <w:t>et al</w:t>
      </w:r>
      <w:r w:rsidRPr="00647A4A">
        <w:rPr>
          <w:sz w:val="22"/>
          <w:szCs w:val="22"/>
        </w:rPr>
        <w:t xml:space="preserve">. demonstrate 3 different bands on SDS-PAGE. These 3 bands represent the glycosylated, full length and fragmented spike proteins and their expression appears cell fraction dependent. DNA based expression does not contain error prone </w:t>
      </w:r>
      <w:proofErr w:type="spellStart"/>
      <w:r w:rsidRPr="00647A4A">
        <w:rPr>
          <w:sz w:val="22"/>
          <w:szCs w:val="22"/>
        </w:rPr>
        <w:lastRenderedPageBreak/>
        <w:t>pseudouridine</w:t>
      </w:r>
      <w:proofErr w:type="spellEnd"/>
      <w:r w:rsidRPr="00647A4A">
        <w:rPr>
          <w:sz w:val="22"/>
          <w:szCs w:val="22"/>
        </w:rPr>
        <w:t xml:space="preserve"> and one would expect more translational error from the m1Ψ</w:t>
      </w:r>
      <w:r w:rsidRPr="00647A4A">
        <w:rPr>
          <w:color w:val="000000"/>
          <w:sz w:val="22"/>
          <w:szCs w:val="22"/>
        </w:rPr>
        <w:t xml:space="preserve"> </w:t>
      </w:r>
      <w:r w:rsidRPr="00647A4A">
        <w:rPr>
          <w:sz w:val="22"/>
          <w:szCs w:val="22"/>
        </w:rPr>
        <w:t>mRNA-based vaccine expression systems.</w:t>
      </w:r>
    </w:p>
    <w:p w14:paraId="383334D3" w14:textId="77777777" w:rsidR="00647A4A" w:rsidRPr="00647A4A" w:rsidRDefault="00647A4A" w:rsidP="00647A4A">
      <w:pPr>
        <w:ind w:left="1832"/>
        <w:rPr>
          <w:sz w:val="22"/>
          <w:szCs w:val="22"/>
        </w:rPr>
      </w:pPr>
    </w:p>
    <w:p w14:paraId="1F7E47D0" w14:textId="11FA8974" w:rsidR="00647A4A" w:rsidRPr="00647A4A" w:rsidRDefault="00647A4A" w:rsidP="00647A4A">
      <w:pPr>
        <w:ind w:left="1832"/>
        <w:rPr>
          <w:sz w:val="22"/>
          <w:szCs w:val="22"/>
        </w:rPr>
      </w:pPr>
      <w:r w:rsidRPr="00647A4A">
        <w:rPr>
          <w:sz w:val="22"/>
          <w:szCs w:val="22"/>
        </w:rPr>
        <w:t xml:space="preserve">In agreement with these findings, in February of 2021 the Committee for Medicinal Products for Human Use (CHMP) published a report that requested more characterization of the diverse bands observed in the </w:t>
      </w:r>
      <w:r w:rsidRPr="00647A4A">
        <w:rPr>
          <w:i/>
          <w:iCs/>
          <w:sz w:val="22"/>
          <w:szCs w:val="22"/>
        </w:rPr>
        <w:t>in vitro</w:t>
      </w:r>
      <w:r w:rsidRPr="00647A4A">
        <w:rPr>
          <w:sz w:val="22"/>
          <w:szCs w:val="22"/>
        </w:rPr>
        <w:t xml:space="preserve"> translated </w:t>
      </w:r>
      <w:proofErr w:type="spellStart"/>
      <w:r w:rsidRPr="00647A4A">
        <w:rPr>
          <w:sz w:val="22"/>
          <w:szCs w:val="22"/>
        </w:rPr>
        <w:t>Comirnaty</w:t>
      </w:r>
      <w:proofErr w:type="spellEnd"/>
      <w:r w:rsidRPr="00647A4A">
        <w:rPr>
          <w:sz w:val="22"/>
          <w:szCs w:val="22"/>
        </w:rPr>
        <w:t xml:space="preserve"> mRNAs (commercial BNT162b2)</w:t>
      </w:r>
      <w:r w:rsidRPr="00647A4A">
        <w:rPr>
          <w:sz w:val="22"/>
          <w:szCs w:val="22"/>
        </w:rPr>
        <w:fldChar w:fldCharType="begin"/>
      </w:r>
      <w:r>
        <w:rPr>
          <w:sz w:val="22"/>
          <w:szCs w:val="22"/>
        </w:rPr>
        <w:instrText xml:space="preserve"> ADDIN EN.CITE &lt;EndNote&gt;&lt;Cite&gt;&lt;Author&gt;(CHMP)&lt;/Author&gt;&lt;Year&gt;2021&lt;/Year&gt;&lt;RecNum&gt;731&lt;/RecNum&gt;&lt;DisplayText&gt;&lt;style size="10"&gt;[72]&lt;/style&gt;&lt;/DisplayText&gt;&lt;record&gt;&lt;rec-number&gt;731&lt;/rec-number&gt;&lt;foreign-keys&gt;&lt;key app="EN" db-id="rffeasvxn5fdtpesr99vzsdk0wzapfta9zev" timestamp="1640064817"&gt;731&lt;/key&gt;&lt;/foreign-keys&gt;&lt;ref-type name="Journal Article"&gt;17&lt;/ref-type&gt;&lt;contributors&gt;&lt;authors&gt;&lt;author&gt;Committee for Medicinal Products for Human Use (CHMP)&lt;/author&gt;&lt;/authors&gt;&lt;/contributors&gt;&lt;titles&gt;&lt;title&gt;Assessment report: Comirnaty&lt;/title&gt;&lt;secondary-title&gt;Europoean Medicines Agency&lt;/secondary-title&gt;&lt;/titles&gt;&lt;periodical&gt;&lt;full-title&gt;Europoean Medicines Agency&lt;/full-title&gt;&lt;/periodical&gt;&lt;volume&gt;EMA/707383/2020 Corr.1*1&lt;/volume&gt;&lt;num-vols&gt;Procedure No. EMEA/H/C/005735/0000&lt;/num-vols&gt;&lt;dates&gt;&lt;year&gt;2021&lt;/year&gt;&lt;/dates&gt;&lt;urls&gt;&lt;related-urls&gt;&lt;url&gt;https://www.ema.europa.eu/en/documents/assessment-report/comirnaty-epar-public-assessment-report_en.pdf&lt;/url&gt;&lt;/related-urls&gt;&lt;/urls&gt;&lt;electronic-resource-num&gt;https://www.ema.europa.eu/en/documents/assessment-report/comirnaty-epar-public-assessment-report_en.pdf&lt;/electronic-resource-num&gt;&lt;/record&gt;&lt;/Cite&gt;&lt;/EndNote&gt;</w:instrText>
      </w:r>
      <w:r w:rsidRPr="00647A4A">
        <w:rPr>
          <w:sz w:val="22"/>
          <w:szCs w:val="22"/>
        </w:rPr>
        <w:fldChar w:fldCharType="separate"/>
      </w:r>
      <w:r w:rsidRPr="00647A4A">
        <w:rPr>
          <w:noProof/>
          <w:sz w:val="20"/>
          <w:szCs w:val="22"/>
        </w:rPr>
        <w:t>[72]</w:t>
      </w:r>
      <w:r w:rsidRPr="00647A4A">
        <w:rPr>
          <w:sz w:val="22"/>
          <w:szCs w:val="22"/>
        </w:rPr>
        <w:fldChar w:fldCharType="end"/>
      </w:r>
      <w:r w:rsidRPr="00647A4A">
        <w:rPr>
          <w:sz w:val="22"/>
          <w:szCs w:val="22"/>
        </w:rPr>
        <w:t xml:space="preserve">. This report voiced concerns over both the mRNA heterogeneity and protein heterogeneity observed with </w:t>
      </w:r>
      <w:r w:rsidRPr="00647A4A">
        <w:rPr>
          <w:i/>
          <w:iCs/>
          <w:sz w:val="22"/>
          <w:szCs w:val="22"/>
        </w:rPr>
        <w:t>in vitro</w:t>
      </w:r>
      <w:r w:rsidRPr="00647A4A">
        <w:rPr>
          <w:sz w:val="22"/>
          <w:szCs w:val="22"/>
        </w:rPr>
        <w:t xml:space="preserve"> translation.</w:t>
      </w:r>
    </w:p>
    <w:p w14:paraId="4A95C324" w14:textId="77777777" w:rsidR="00647A4A" w:rsidRPr="00647A4A" w:rsidRDefault="00647A4A" w:rsidP="00647A4A">
      <w:pPr>
        <w:ind w:left="1832"/>
        <w:rPr>
          <w:sz w:val="22"/>
          <w:szCs w:val="22"/>
        </w:rPr>
      </w:pPr>
    </w:p>
    <w:p w14:paraId="6E6C07FA" w14:textId="77777777" w:rsidR="00647A4A" w:rsidRPr="003911CA" w:rsidRDefault="00647A4A" w:rsidP="00647A4A">
      <w:pPr>
        <w:ind w:left="1832"/>
        <w:rPr>
          <w:rFonts w:ascii="Palatino Linotype" w:hAnsi="Palatino Linotype"/>
          <w:sz w:val="20"/>
          <w:szCs w:val="20"/>
        </w:rPr>
      </w:pPr>
      <w:r w:rsidRPr="003911CA">
        <w:rPr>
          <w:rFonts w:ascii="Palatino Linotype" w:hAnsi="Palatino Linotype"/>
          <w:b/>
          <w:bCs/>
          <w:sz w:val="20"/>
          <w:szCs w:val="20"/>
        </w:rPr>
        <w:t>Figure 5</w:t>
      </w:r>
      <w:r w:rsidRPr="003911CA">
        <w:rPr>
          <w:rFonts w:ascii="Palatino Linotype" w:hAnsi="Palatino Linotype"/>
          <w:sz w:val="20"/>
          <w:szCs w:val="20"/>
        </w:rPr>
        <w:t xml:space="preserve">. Reproduced from Bansal </w:t>
      </w:r>
      <w:r w:rsidRPr="003911CA">
        <w:rPr>
          <w:rFonts w:ascii="Palatino Linotype" w:hAnsi="Palatino Linotype"/>
          <w:i/>
          <w:iCs/>
          <w:sz w:val="20"/>
          <w:szCs w:val="20"/>
        </w:rPr>
        <w:t>et al</w:t>
      </w:r>
      <w:r w:rsidRPr="003911CA">
        <w:rPr>
          <w:rFonts w:ascii="Palatino Linotype" w:hAnsi="Palatino Linotype"/>
          <w:sz w:val="20"/>
          <w:szCs w:val="20"/>
        </w:rPr>
        <w:t xml:space="preserve">. and Jiang </w:t>
      </w:r>
      <w:r w:rsidRPr="003911CA">
        <w:rPr>
          <w:rFonts w:ascii="Palatino Linotype" w:hAnsi="Palatino Linotype"/>
          <w:i/>
          <w:iCs/>
          <w:sz w:val="20"/>
          <w:szCs w:val="20"/>
        </w:rPr>
        <w:t>et al</w:t>
      </w:r>
      <w:r w:rsidRPr="003911CA">
        <w:rPr>
          <w:rFonts w:ascii="Palatino Linotype" w:hAnsi="Palatino Linotype"/>
          <w:sz w:val="20"/>
          <w:szCs w:val="20"/>
        </w:rPr>
        <w:t>. Vaccine induced, exosome-derived Spike proteins exhibit broad banding patterns (left). DNA plasmid-based expression of Spike in HEK293T cells demonstrates translational heterogeneity in a cell fraction dependent manner.</w:t>
      </w:r>
    </w:p>
    <w:p w14:paraId="417B0219" w14:textId="77777777" w:rsidR="00647A4A" w:rsidRPr="00647A4A" w:rsidRDefault="00647A4A" w:rsidP="00647A4A">
      <w:pPr>
        <w:ind w:left="1832"/>
        <w:jc w:val="center"/>
        <w:rPr>
          <w:sz w:val="22"/>
          <w:szCs w:val="22"/>
        </w:rPr>
      </w:pPr>
      <w:r w:rsidRPr="00647A4A">
        <w:rPr>
          <w:noProof/>
          <w:sz w:val="22"/>
          <w:szCs w:val="22"/>
        </w:rPr>
        <w:drawing>
          <wp:inline distT="0" distB="0" distL="0" distR="0" wp14:anchorId="5400C6FD" wp14:editId="3CDEBEDD">
            <wp:extent cx="5943600" cy="333629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270C51B9" w14:textId="77777777" w:rsidR="00647A4A" w:rsidRPr="00647A4A" w:rsidRDefault="00647A4A" w:rsidP="00647A4A">
      <w:pPr>
        <w:ind w:left="1832"/>
        <w:rPr>
          <w:sz w:val="22"/>
          <w:szCs w:val="22"/>
        </w:rPr>
      </w:pPr>
    </w:p>
    <w:p w14:paraId="1EA7FB7A" w14:textId="73B76A69" w:rsidR="00647A4A" w:rsidRPr="003911CA" w:rsidRDefault="00647A4A" w:rsidP="00647A4A">
      <w:pPr>
        <w:pStyle w:val="NormalWeb"/>
        <w:ind w:left="1832"/>
        <w:rPr>
          <w:szCs w:val="20"/>
        </w:rPr>
      </w:pPr>
      <w:r w:rsidRPr="003911CA">
        <w:rPr>
          <w:szCs w:val="20"/>
        </w:rPr>
        <w:t>While these truncated or elongated promiscuous translation products may be rare events, this does bring to focus the question of dosage and spike protein duration with mRNA vaccines that ablate many components of the</w:t>
      </w:r>
      <w:r w:rsidRPr="003911CA">
        <w:rPr>
          <w:rStyle w:val="apple-converted-space"/>
          <w:szCs w:val="20"/>
        </w:rPr>
        <w:t> </w:t>
      </w:r>
      <w:r w:rsidRPr="003911CA">
        <w:rPr>
          <w:szCs w:val="20"/>
        </w:rPr>
        <w:t xml:space="preserve">innate immune system </w:t>
      </w:r>
      <w:r w:rsidRPr="003911CA">
        <w:rPr>
          <w:szCs w:val="20"/>
        </w:rPr>
        <w:fldChar w:fldCharType="begin"/>
      </w:r>
      <w:r w:rsidRPr="003911CA">
        <w:rPr>
          <w:szCs w:val="20"/>
        </w:rPr>
        <w:instrText xml:space="preserve"> ADDIN EN.CITE &lt;EndNote&gt;&lt;Cite&gt;&lt;Author&gt;Fohse&lt;/Author&gt;&lt;Year&gt;2021&lt;/Year&gt;&lt;RecNum&gt;698&lt;/RecNum&gt;&lt;DisplayText&gt;&lt;style size="10"&gt;[26]&lt;/style&gt;&lt;/DisplayText&gt;&lt;record&gt;&lt;rec-number&gt;698&lt;/rec-number&gt;&lt;foreign-keys&gt;&lt;key app="EN" db-id="rffeasvxn5fdtpesr99vzsdk0wzapfta9zev" timestamp="1635885694"&gt;698&lt;/key&gt;&lt;/foreign-keys&gt;&lt;ref-type name="Journal Article"&gt;17&lt;/ref-type&gt;&lt;contributors&gt;&lt;authors&gt;&lt;author&gt;Fohse&lt;/author&gt;&lt;/authors&gt;&lt;/contributors&gt;&lt;titles&gt;&lt;title&gt;The BNT162b2 mRNA vaccine against SARS-CoV-2 reprograms both adaptive and innate immune responses&lt;/title&gt;&lt;secondary-title&gt;MedRXiv&lt;/secondary-title&gt;&lt;/titles&gt;&lt;periodical&gt;&lt;full-title&gt;MedRXiv&lt;/full-title&gt;&lt;/periodical&gt;&lt;dates&gt;&lt;year&gt;2021&lt;/year&gt;&lt;/dates&gt;&lt;urls&gt;&lt;related-urls&gt;&lt;url&gt;https://www.medrxiv.org/content/10.1101/2021.05.03.21256520v1.article-info&lt;/url&gt;&lt;/related-urls&gt;&lt;/urls&gt;&lt;electronic-resource-num&gt;https://doi.org/10.1101/2021.05.03.21256520&lt;/electronic-resource-num&gt;&lt;/record&gt;&lt;/Cite&gt;&lt;/EndNote&gt;</w:instrText>
      </w:r>
      <w:r w:rsidRPr="003911CA">
        <w:rPr>
          <w:szCs w:val="20"/>
        </w:rPr>
        <w:fldChar w:fldCharType="separate"/>
      </w:r>
      <w:r w:rsidRPr="003911CA">
        <w:rPr>
          <w:szCs w:val="20"/>
        </w:rPr>
        <w:t>[26]</w:t>
      </w:r>
      <w:r w:rsidRPr="003911CA">
        <w:rPr>
          <w:szCs w:val="20"/>
        </w:rPr>
        <w:fldChar w:fldCharType="end"/>
      </w:r>
      <w:r w:rsidRPr="003911CA">
        <w:rPr>
          <w:szCs w:val="20"/>
        </w:rPr>
        <w:t xml:space="preserve">. </w:t>
      </w:r>
    </w:p>
    <w:p w14:paraId="5E7A37C0" w14:textId="77777777" w:rsidR="00EE7CF6" w:rsidRPr="00647A4A" w:rsidRDefault="00EE7CF6" w:rsidP="00647A4A">
      <w:pPr>
        <w:pStyle w:val="NormalWeb"/>
        <w:ind w:left="1832"/>
        <w:rPr>
          <w:sz w:val="22"/>
          <w:szCs w:val="22"/>
        </w:rPr>
      </w:pPr>
    </w:p>
    <w:p w14:paraId="2D6745EC" w14:textId="77777777" w:rsidR="00647A4A" w:rsidRPr="00647A4A" w:rsidRDefault="00647A4A" w:rsidP="00647A4A">
      <w:pPr>
        <w:pStyle w:val="NormalWeb"/>
        <w:ind w:left="1832"/>
        <w:rPr>
          <w:i/>
          <w:iCs/>
          <w:sz w:val="22"/>
          <w:szCs w:val="22"/>
        </w:rPr>
      </w:pPr>
      <w:r w:rsidRPr="00647A4A">
        <w:rPr>
          <w:i/>
          <w:iCs/>
          <w:sz w:val="22"/>
          <w:szCs w:val="22"/>
        </w:rPr>
        <w:t>Quantity of Spike Protein</w:t>
      </w:r>
    </w:p>
    <w:p w14:paraId="6DF236F6" w14:textId="6066EB98" w:rsidR="00647A4A" w:rsidRPr="003911CA" w:rsidRDefault="00647A4A" w:rsidP="00647A4A">
      <w:pPr>
        <w:pStyle w:val="NormalWeb"/>
        <w:ind w:left="1832"/>
        <w:rPr>
          <w:szCs w:val="20"/>
        </w:rPr>
      </w:pPr>
      <w:r w:rsidRPr="003911CA">
        <w:rPr>
          <w:szCs w:val="20"/>
        </w:rPr>
        <w:t>How much spike is too much?</w:t>
      </w:r>
      <w:r w:rsidRPr="003911CA">
        <w:rPr>
          <w:rStyle w:val="apple-converted-space"/>
          <w:szCs w:val="20"/>
        </w:rPr>
        <w:t> </w:t>
      </w:r>
      <w:r w:rsidRPr="003911CA">
        <w:rPr>
          <w:szCs w:val="20"/>
        </w:rPr>
        <w:t>Bansal</w:t>
      </w:r>
      <w:r w:rsidRPr="003911CA">
        <w:rPr>
          <w:rStyle w:val="apple-converted-space"/>
          <w:szCs w:val="20"/>
        </w:rPr>
        <w:t> </w:t>
      </w:r>
      <w:r w:rsidRPr="003911CA">
        <w:rPr>
          <w:i/>
          <w:iCs/>
          <w:szCs w:val="20"/>
        </w:rPr>
        <w:t>et al</w:t>
      </w:r>
      <w:r w:rsidRPr="003911CA">
        <w:rPr>
          <w:rStyle w:val="apple-converted-space"/>
          <w:szCs w:val="20"/>
        </w:rPr>
        <w:t> </w:t>
      </w:r>
      <w:r w:rsidRPr="003911CA">
        <w:rPr>
          <w:szCs w:val="20"/>
        </w:rPr>
        <w:t xml:space="preserve">note that Spike protein can be detected circulating on exosomes membranes 4 months post vaccination </w:t>
      </w:r>
      <w:r w:rsidRPr="003911CA">
        <w:rPr>
          <w:szCs w:val="20"/>
        </w:rPr>
        <w:fldChar w:fldCharType="begin"/>
      </w:r>
      <w:r w:rsidRPr="003911CA">
        <w:rPr>
          <w:szCs w:val="20"/>
        </w:rPr>
        <w:instrText xml:space="preserve"> ADDIN EN.CITE &lt;EndNote&gt;&lt;Cite&gt;&lt;Author&gt;Bansal&lt;/Author&gt;&lt;Year&gt;2021&lt;/Year&gt;&lt;RecNum&gt;699&lt;/RecNum&gt;&lt;DisplayText&gt;&lt;style size="10"&gt;[73]&lt;/style&gt;&lt;/DisplayText&gt;&lt;record&gt;&lt;rec-number&gt;699&lt;/rec-number&gt;&lt;foreign-keys&gt;&lt;key app="EN" db-id="rffeasvxn5fdtpesr99vzsdk0wzapfta9zev" timestamp="1635885764"&gt;699&lt;/key&gt;&lt;/foreign-keys&gt;&lt;ref-type name="Journal Article"&gt;17&lt;/ref-type&gt;&lt;contributors&gt;&lt;authors&gt;&lt;author&gt;Bansal, S.&lt;/author&gt;&lt;author&gt;Perincheri, S.&lt;/author&gt;&lt;author&gt;Fleming, T.&lt;/author&gt;&lt;author&gt;Poulson, C.&lt;/author&gt;&lt;author&gt;Tiffany, B.&lt;/author&gt;&lt;author&gt;Bremner, R. M.&lt;/author&gt;&lt;author&gt;Mohanakumar, T.&lt;/author&gt;&lt;/authors&gt;&lt;/contributors&gt;&lt;auth-address&gt;Norton Thoracic Institute, St. Joseph&amp;apos;s Hospital and Medical Center, Phoenix, AZ; and.&amp;#xD;Department of Pathology and Laboratory Medicine Yale School of Medicine, New Haven, CT.&amp;#xD;Norton Thoracic Institute, St. Joseph&amp;apos;s Hospital and Medical Center, Phoenix, AZ; and tm.kumar@dignityhealth.org.&lt;/auth-address&gt;&lt;titles&gt;&lt;title&gt;Cutting Edge: Circulating Exosomes with COVID Spike Protein Are Induced by BNT162b2 (Pfizer-BioNTech) Vaccination prior to Development of Antibodies: A Novel Mechanism for Immune Activation by mRNA Vaccines&lt;/title&gt;&lt;secondary-title&gt;J Immunol&lt;/secondary-title&gt;&lt;/titles&gt;&lt;periodical&gt;&lt;full-title&gt;J Immunol&lt;/full-title&gt;&lt;/periodical&gt;&lt;edition&gt;2021/10/17&lt;/edition&gt;&lt;dates&gt;&lt;year&gt;2021&lt;/year&gt;&lt;pub-dates&gt;&lt;date&gt;Oct 15&lt;/date&gt;&lt;/pub-dates&gt;&lt;/dates&gt;&lt;isbn&gt;1550-6606 (Electronic)&amp;#xD;0022-1767 (Linking)&lt;/isbn&gt;&lt;accession-num&gt;34654691&lt;/accession-num&gt;&lt;urls&gt;&lt;related-urls&gt;&lt;url&gt;https://www.ncbi.nlm.nih.gov/pubmed/34654691&lt;/url&gt;&lt;/related-urls&gt;&lt;/urls&gt;&lt;electronic-resource-num&gt;10.4049/jimmunol.2100637&lt;/electronic-resource-num&gt;&lt;/record&gt;&lt;/Cite&gt;&lt;/EndNote&gt;</w:instrText>
      </w:r>
      <w:r w:rsidRPr="003911CA">
        <w:rPr>
          <w:szCs w:val="20"/>
        </w:rPr>
        <w:fldChar w:fldCharType="separate"/>
      </w:r>
      <w:r w:rsidRPr="003911CA">
        <w:rPr>
          <w:szCs w:val="20"/>
        </w:rPr>
        <w:t>[73]</w:t>
      </w:r>
      <w:r w:rsidRPr="003911CA">
        <w:rPr>
          <w:szCs w:val="20"/>
        </w:rPr>
        <w:fldChar w:fldCharType="end"/>
      </w:r>
      <w:r w:rsidRPr="003911CA">
        <w:rPr>
          <w:szCs w:val="20"/>
        </w:rPr>
        <w:t>. Virus derived Spike protein has been detected 15 months later in post-acute sequelae patients (PASC or long COVID)</w:t>
      </w:r>
      <w:r w:rsidRPr="003911CA">
        <w:rPr>
          <w:szCs w:val="20"/>
        </w:rPr>
        <w:fldChar w:fldCharType="begin"/>
      </w:r>
      <w:r w:rsidRPr="003911CA">
        <w:rPr>
          <w:szCs w:val="20"/>
        </w:rPr>
        <w:instrText xml:space="preserve"> ADDIN EN.CITE &lt;EndNote&gt;&lt;Cite&gt;&lt;Author&gt;Bruce K. Patterson&lt;/Author&gt;&lt;Year&gt;2021&lt;/Year&gt;&lt;RecNum&gt;726&lt;/RecNum&gt;&lt;DisplayText&gt;&lt;style size="10"&gt;[48]&lt;/style&gt;&lt;/DisplayText&gt;&lt;record&gt;&lt;rec-number&gt;726&lt;/rec-number&gt;&lt;foreign-keys&gt;&lt;key app="EN" db-id="rffeasvxn5fdtpesr99vzsdk0wzapfta9zev" timestamp="1635951065"&gt;726&lt;/key&gt;&lt;/foreign-keys&gt;&lt;ref-type name="Journal Article"&gt;17&lt;/ref-type&gt;&lt;contributors&gt;&lt;authors&gt;&lt;author&gt;Bruce K. Patterson, Edgar B. Francisco, Ram Yogendra, Emily Long, Amruta Pise, Hallison Rodrigues, Eric Hall, Monica Herrara, Purvi Parikh, Jose Guevara-Coto, Timothy J. Triche, Paul Scott, Saboor Hekmati, Dennis Maglinte, Xaiolan Chang, Rodrigo A Mora-Rodríguez, Javier Mora&lt;/author&gt;&lt;/authors&gt;&lt;/contributors&gt;&lt;titles&gt;&lt;title&gt;Persistence of SARS CoV-2 S1 Protein in CD16+ Monocytes in Post-Acute Sequelae of COVID-19 (PASC) Up to 15 Months Post-Infection&lt;/title&gt;&lt;secondary-title&gt;bioRxiv&lt;/secondary-title&gt;&lt;/titles&gt;&lt;periodical&gt;&lt;full-title&gt;bioRxiv&lt;/full-title&gt;&lt;/periodical&gt;&lt;dates&gt;&lt;year&gt;2021&lt;/year&gt;&lt;/dates&gt;&lt;urls&gt;&lt;related-urls&gt;&lt;url&gt;https://www.biorxiv.org/content/10.1101/2021.06.25.449905v2.article-info&lt;/url&gt;&lt;/related-urls&gt;&lt;/urls&gt;&lt;electronic-resource-num&gt;https://doi.org/10.1101/2021.06.25.449905&lt;/electronic-resource-num&gt;&lt;/record&gt;&lt;/Cite&gt;&lt;/EndNote&gt;</w:instrText>
      </w:r>
      <w:r w:rsidRPr="003911CA">
        <w:rPr>
          <w:szCs w:val="20"/>
        </w:rPr>
        <w:fldChar w:fldCharType="separate"/>
      </w:r>
      <w:r w:rsidRPr="003911CA">
        <w:rPr>
          <w:szCs w:val="20"/>
        </w:rPr>
        <w:t>[48]</w:t>
      </w:r>
      <w:r w:rsidRPr="003911CA">
        <w:rPr>
          <w:szCs w:val="20"/>
        </w:rPr>
        <w:fldChar w:fldCharType="end"/>
      </w:r>
      <w:r w:rsidRPr="003911CA">
        <w:rPr>
          <w:szCs w:val="20"/>
        </w:rPr>
        <w:t xml:space="preserve">. The vaccine programs have not existed long enough to form a valid comparison in the same tissues. Patterson has recently presented data that both the S1 and S2 segments of spike protein are recoverable from vaccinated persons many months after immunization (personal communication). mRNA detected in plasma should raise alarms given the Bansal </w:t>
      </w:r>
      <w:r w:rsidRPr="003911CA">
        <w:rPr>
          <w:i/>
          <w:iCs/>
          <w:szCs w:val="20"/>
        </w:rPr>
        <w:t>et al</w:t>
      </w:r>
      <w:r w:rsidRPr="003911CA">
        <w:rPr>
          <w:szCs w:val="20"/>
        </w:rPr>
        <w:t xml:space="preserve">. detection of circulating exosomes that contain </w:t>
      </w:r>
      <w:r w:rsidRPr="003911CA">
        <w:rPr>
          <w:szCs w:val="20"/>
        </w:rPr>
        <w:lastRenderedPageBreak/>
        <w:t>spike protein. Do these exosomes contain any vaccine derived mRNA and can they be exhaled like other exosomes</w:t>
      </w:r>
      <w:r w:rsidRPr="003911CA">
        <w:rPr>
          <w:szCs w:val="20"/>
        </w:rPr>
        <w:fldChar w:fldCharType="begin">
          <w:fldData xml:space="preserve">PEVuZE5vdGU+PENpdGU+PEF1dGhvcj5TaW5oYTwvQXV0aG9yPjxZZWFyPjIwMTM8L1llYXI+PFJl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</w:fldData>
        </w:fldChar>
      </w:r>
      <w:r w:rsidRPr="003911CA">
        <w:rPr>
          <w:szCs w:val="20"/>
        </w:rPr>
        <w:instrText xml:space="preserve"> ADDIN EN.CITE </w:instrText>
      </w:r>
      <w:r w:rsidRPr="003911CA">
        <w:rPr>
          <w:szCs w:val="20"/>
        </w:rPr>
        <w:fldChar w:fldCharType="begin">
          <w:fldData xml:space="preserve">PEVuZE5vdGU+PENpdGU+PEF1dGhvcj5TaW5oYTwvQXV0aG9yPjxZZWFyPjIwMTM8L1llYXI+PFJl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[74,75]</w:t>
      </w:r>
      <w:r w:rsidRPr="003911CA">
        <w:rPr>
          <w:szCs w:val="20"/>
        </w:rPr>
        <w:fldChar w:fldCharType="end"/>
      </w:r>
      <w:r w:rsidRPr="003911CA">
        <w:rPr>
          <w:szCs w:val="20"/>
        </w:rPr>
        <w:t>?</w:t>
      </w:r>
    </w:p>
    <w:p w14:paraId="00337F78" w14:textId="274D7094" w:rsidR="00647A4A" w:rsidRPr="003911CA" w:rsidRDefault="00647A4A" w:rsidP="00647A4A">
      <w:pPr>
        <w:pStyle w:val="NormalWeb"/>
        <w:ind w:left="1832"/>
        <w:rPr>
          <w:szCs w:val="20"/>
        </w:rPr>
      </w:pPr>
      <w:r w:rsidRPr="003911CA">
        <w:rPr>
          <w:szCs w:val="20"/>
        </w:rPr>
        <w:t>mRNA based vaccination has also been shown to provide log scale higher anti-spike antibody production compared to</w:t>
      </w:r>
      <w:r w:rsidRPr="003911CA">
        <w:rPr>
          <w:rStyle w:val="apple-converted-space"/>
          <w:szCs w:val="20"/>
        </w:rPr>
        <w:t> </w:t>
      </w:r>
      <w:r w:rsidRPr="003911CA">
        <w:rPr>
          <w:szCs w:val="20"/>
        </w:rPr>
        <w:t xml:space="preserve">natural infections </w:t>
      </w:r>
      <w:r w:rsidRPr="003911CA">
        <w:rPr>
          <w:szCs w:val="20"/>
        </w:rPr>
        <w:fldChar w:fldCharType="begin">
          <w:fldData xml:space="preserve">PEVuZE5vdGU+PENpdGU+PEF1dGhvcj5Hb2JiaTwvQXV0aG9yPjxZZWFyPjIwMjE8L1llYXI+PFJl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</w:fldData>
        </w:fldChar>
      </w:r>
      <w:r w:rsidRPr="003911CA">
        <w:rPr>
          <w:szCs w:val="20"/>
        </w:rPr>
        <w:instrText xml:space="preserve"> ADDIN EN.CITE </w:instrText>
      </w:r>
      <w:r w:rsidRPr="003911CA">
        <w:rPr>
          <w:szCs w:val="20"/>
        </w:rPr>
        <w:fldChar w:fldCharType="begin">
          <w:fldData xml:space="preserve">PEVuZE5vdGU+PENpdGU+PEF1dGhvcj5Hb2JiaTwvQXV0aG9yPjxZZWFyPjIwMjE8L1llYXI+PFJl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[76]</w:t>
      </w:r>
      <w:r w:rsidRPr="003911CA">
        <w:rPr>
          <w:szCs w:val="20"/>
        </w:rPr>
        <w:fldChar w:fldCharType="end"/>
      </w:r>
      <w:r w:rsidRPr="003911CA">
        <w:rPr>
          <w:szCs w:val="20"/>
        </w:rPr>
        <w:t xml:space="preserve">. While some imply this equates to better immunity, it likely comes at the cost of higher spike protein titers and spike protein is believed to be toxic and a potential inhibitor of DNA damage and repair </w:t>
      </w:r>
      <w:r w:rsidRPr="003911CA">
        <w:rPr>
          <w:szCs w:val="20"/>
        </w:rPr>
        <w:fldChar w:fldCharType="begin"/>
      </w:r>
      <w:r w:rsidRPr="003911CA">
        <w:rPr>
          <w:szCs w:val="20"/>
        </w:rPr>
        <w:instrText xml:space="preserve"> ADDIN EN.CITE &lt;EndNote&gt;&lt;Cite&gt;&lt;Author&gt;Jiang&lt;/Author&gt;&lt;Year&gt;2021&lt;/Year&gt;&lt;RecNum&gt;727&lt;/RecNum&gt;&lt;DisplayText&gt;&lt;style size="10"&gt;[36]&lt;/style&gt;&lt;/DisplayText&gt;&lt;record&gt;&lt;rec-number&gt;727&lt;/rec-number&gt;&lt;foreign-keys&gt;&lt;key app="EN" db-id="rffeasvxn5fdtpesr99vzsdk0wzapfta9zev" timestamp="1636131329"&gt;727&lt;/key&gt;&lt;/foreign-keys&gt;&lt;ref-type name="Journal Article"&gt;17&lt;/ref-type&gt;&lt;contributors&gt;&lt;authors&gt;&lt;author&gt;Jiang, H.&lt;/author&gt;&lt;author&gt;Mei, Y. F.&lt;/author&gt;&lt;/authors&gt;&lt;/contributors&gt;&lt;auth-address&gt;Department of Molecular Biosciences, The Wenner-Gren Institute, Stockholm University, SE-10691 Stockholm, Sweden.&amp;#xD;Department of Clinical Microbiology, Virology, Umea University, SE-90185 Umea, Sweden.&lt;/auth-address&gt;&lt;titles&gt;&lt;title&gt;SARS-CoV-2 Spike Impairs DNA Damage Repair and Inhibits V(D)J Recombination In Vitro&lt;/title&gt;&lt;secondary-title&gt;Viruses&lt;/secondary-title&gt;&lt;/titles&gt;&lt;periodical&gt;&lt;full-title&gt;Viruses&lt;/full-title&gt;&lt;/periodical&gt;&lt;volume&gt;13&lt;/volume&gt;&lt;number&gt;10&lt;/number&gt;&lt;edition&gt;2021/10/27&lt;/edition&gt;&lt;keywords&gt;&lt;keyword&gt;*DNA damage repair&lt;/keyword&gt;&lt;keyword&gt;*SARS-CoV-2&lt;/keyword&gt;&lt;keyword&gt;*V(D)J recombination&lt;/keyword&gt;&lt;keyword&gt;*spike&lt;/keyword&gt;&lt;keyword&gt;*vaccine&lt;/keyword&gt;&lt;/keywords&gt;&lt;dates&gt;&lt;year&gt;2021&lt;/year&gt;&lt;pub-dates&gt;&lt;date&gt;Oct 13&lt;/date&gt;&lt;/pub-dates&gt;&lt;/dates&gt;&lt;isbn&gt;1999-4915 (Electronic)&amp;#xD;1999-4915 (Linking)&lt;/isbn&gt;&lt;accession-num&gt;34696485&lt;/accession-num&gt;&lt;urls&gt;&lt;related-urls&gt;&lt;url&gt;https://www.ncbi.nlm.nih.gov/pubmed/34696485&lt;/url&gt;&lt;/related-urls&gt;&lt;/urls&gt;&lt;custom2&gt;PMC8538446&lt;/custom2&gt;&lt;electronic-resource-num&gt;10.3390/v13102056&lt;/electronic-resource-num&gt;&lt;/record&gt;&lt;/Cite&gt;&lt;/EndNote&gt;</w:instrText>
      </w:r>
      <w:r w:rsidRPr="003911CA">
        <w:rPr>
          <w:szCs w:val="20"/>
        </w:rPr>
        <w:fldChar w:fldCharType="separate"/>
      </w:r>
      <w:r w:rsidRPr="003911CA">
        <w:rPr>
          <w:szCs w:val="20"/>
        </w:rPr>
        <w:t>[36]</w:t>
      </w:r>
      <w:r w:rsidRPr="003911CA">
        <w:rPr>
          <w:szCs w:val="20"/>
        </w:rPr>
        <w:fldChar w:fldCharType="end"/>
      </w:r>
      <w:r w:rsidRPr="003911CA">
        <w:rPr>
          <w:szCs w:val="20"/>
        </w:rPr>
        <w:t xml:space="preserve">. </w:t>
      </w:r>
    </w:p>
    <w:p w14:paraId="52ADDB0F" w14:textId="69CBFFAD" w:rsidR="00647A4A" w:rsidRPr="003911CA" w:rsidRDefault="00647A4A" w:rsidP="00647A4A">
      <w:pPr>
        <w:pStyle w:val="NormalWeb"/>
        <w:ind w:left="1832"/>
        <w:rPr>
          <w:szCs w:val="20"/>
        </w:rPr>
      </w:pPr>
      <w:r w:rsidRPr="003911CA">
        <w:rPr>
          <w:szCs w:val="20"/>
        </w:rPr>
        <w:t xml:space="preserve">Estimates of mRNA transfection efficiency have been described by Pardi </w:t>
      </w:r>
      <w:r w:rsidRPr="003911CA">
        <w:rPr>
          <w:i/>
          <w:iCs/>
          <w:szCs w:val="20"/>
        </w:rPr>
        <w:t>et al</w:t>
      </w:r>
      <w:r w:rsidRPr="003911CA">
        <w:rPr>
          <w:szCs w:val="20"/>
        </w:rPr>
        <w:t xml:space="preserve">. using a luciferase mRNA </w:t>
      </w:r>
      <w:r w:rsidRPr="003911CA">
        <w:rPr>
          <w:szCs w:val="20"/>
        </w:rPr>
        <w:fldChar w:fldCharType="begin">
          <w:fldData xml:space="preserve">PEVuZE5vdGU+PENpdGU+PEF1dGhvcj5QYXJkaTwvQXV0aG9yPjxZZWFyPjIwMTU8L1llYXI+PFJl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</w:fldData>
        </w:fldChar>
      </w:r>
      <w:r w:rsidRPr="003911CA">
        <w:rPr>
          <w:szCs w:val="20"/>
        </w:rPr>
        <w:instrText xml:space="preserve"> ADDIN EN.CITE </w:instrText>
      </w:r>
      <w:r w:rsidRPr="003911CA">
        <w:rPr>
          <w:szCs w:val="20"/>
        </w:rPr>
        <w:fldChar w:fldCharType="begin">
          <w:fldData xml:space="preserve">PEVuZE5vdGU+PENpdGU+PEF1dGhvcj5QYXJkaTwvQXV0aG9yPjxZZWFyPjIwMTU8L1llYXI+PFJl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[77]</w:t>
      </w:r>
      <w:r w:rsidRPr="003911CA">
        <w:rPr>
          <w:szCs w:val="20"/>
        </w:rPr>
        <w:fldChar w:fldCharType="end"/>
      </w:r>
      <w:r w:rsidRPr="003911CA">
        <w:rPr>
          <w:szCs w:val="20"/>
        </w:rPr>
        <w:t xml:space="preserve"> transfected into mice. While this does suggest more than 1 protein is synthesized from each mRNA transfected, it is not clear this result can be superimposed onto mRNA derived spike proteins which localize to the nucleus. Quantitative measurement of spike protein expression levels of vaccinated individuals is lacking in the peer reviewed literature.</w:t>
      </w:r>
    </w:p>
    <w:p w14:paraId="521C87CF" w14:textId="77777777" w:rsidR="00EE7CF6" w:rsidRPr="00647A4A" w:rsidRDefault="00EE7CF6" w:rsidP="00647A4A">
      <w:pPr>
        <w:pStyle w:val="NormalWeb"/>
        <w:ind w:left="1832"/>
        <w:rPr>
          <w:sz w:val="22"/>
          <w:szCs w:val="22"/>
        </w:rPr>
      </w:pPr>
    </w:p>
    <w:p w14:paraId="72B9BEB1" w14:textId="77777777" w:rsidR="00647A4A" w:rsidRPr="00647A4A" w:rsidRDefault="00647A4A" w:rsidP="00647A4A">
      <w:pPr>
        <w:pStyle w:val="NormalWeb"/>
        <w:ind w:left="1832"/>
        <w:rPr>
          <w:i/>
          <w:iCs/>
          <w:sz w:val="22"/>
          <w:szCs w:val="22"/>
        </w:rPr>
      </w:pPr>
      <w:r w:rsidRPr="00647A4A">
        <w:rPr>
          <w:i/>
          <w:iCs/>
          <w:sz w:val="22"/>
          <w:szCs w:val="22"/>
        </w:rPr>
        <w:t>Toxicity of spike protein</w:t>
      </w:r>
    </w:p>
    <w:p w14:paraId="5AD57845" w14:textId="61B56D6A" w:rsidR="00647A4A" w:rsidRPr="003911CA" w:rsidRDefault="00647A4A" w:rsidP="00647A4A">
      <w:pPr>
        <w:pStyle w:val="NormalWeb"/>
        <w:ind w:left="1832"/>
        <w:rPr>
          <w:szCs w:val="20"/>
        </w:rPr>
      </w:pPr>
      <w:r w:rsidRPr="003911CA">
        <w:rPr>
          <w:szCs w:val="20"/>
        </w:rPr>
        <w:t xml:space="preserve">There are multiple modes of spike protein toxicity. Some is attributed to spike protein induced coagulopathy and mitochondrial damage </w:t>
      </w:r>
      <w:r w:rsidRPr="003911CA">
        <w:rPr>
          <w:szCs w:val="20"/>
        </w:rPr>
        <w:fldChar w:fldCharType="begin">
          <w:fldData xml:space="preserve">PEVuZE5vdGU+PENpdGU+PEF1dGhvcj5MZWk8L0F1dGhvcj48WWVhcj4yMDIxPC9ZZWFyPjxSZWNO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</w:fldData>
        </w:fldChar>
      </w:r>
      <w:r w:rsidRPr="003911CA">
        <w:rPr>
          <w:szCs w:val="20"/>
        </w:rPr>
        <w:instrText xml:space="preserve"> ADDIN EN.CITE </w:instrText>
      </w:r>
      <w:r w:rsidRPr="003911CA">
        <w:rPr>
          <w:szCs w:val="20"/>
        </w:rPr>
        <w:fldChar w:fldCharType="begin">
          <w:fldData xml:space="preserve">PEVuZE5vdGU+PENpdGU+PEF1dGhvcj5MZWk8L0F1dGhvcj48WWVhcj4yMDIxPC9ZZWFyPjxSZWNO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[78]</w:t>
      </w:r>
      <w:r w:rsidRPr="003911CA">
        <w:rPr>
          <w:szCs w:val="20"/>
        </w:rPr>
        <w:fldChar w:fldCharType="end"/>
      </w:r>
      <w:r w:rsidRPr="003911CA">
        <w:rPr>
          <w:szCs w:val="20"/>
        </w:rPr>
        <w:t>. Other toxicity may be a result of</w:t>
      </w:r>
      <w:r w:rsidRPr="003911CA">
        <w:rPr>
          <w:rStyle w:val="apple-converted-space"/>
          <w:szCs w:val="20"/>
        </w:rPr>
        <w:t> </w:t>
      </w:r>
      <w:r w:rsidRPr="003911CA">
        <w:rPr>
          <w:szCs w:val="20"/>
        </w:rPr>
        <w:t>Staphylococcus Enterotoxin B (SEB) sequences</w:t>
      </w:r>
      <w:r w:rsidRPr="003911CA">
        <w:rPr>
          <w:rStyle w:val="apple-converted-space"/>
          <w:szCs w:val="20"/>
        </w:rPr>
        <w:t> </w:t>
      </w:r>
      <w:r w:rsidRPr="003911CA">
        <w:rPr>
          <w:szCs w:val="20"/>
        </w:rPr>
        <w:t xml:space="preserve">in the spike protein </w:t>
      </w:r>
      <w:r w:rsidRPr="003911CA">
        <w:rPr>
          <w:szCs w:val="20"/>
        </w:rPr>
        <w:fldChar w:fldCharType="begin">
          <w:fldData xml:space="preserve">PEVuZE5vdGU+PENpdGU+PEF1dGhvcj5DaGVuZzwvQXV0aG9yPjxZZWFyPjIwMjA8L1llYXI+PFJl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</w:fldData>
        </w:fldChar>
      </w:r>
      <w:r w:rsidRPr="003911CA">
        <w:rPr>
          <w:szCs w:val="20"/>
        </w:rPr>
        <w:instrText xml:space="preserve"> ADDIN EN.CITE </w:instrText>
      </w:r>
      <w:r w:rsidRPr="003911CA">
        <w:rPr>
          <w:szCs w:val="20"/>
        </w:rPr>
        <w:fldChar w:fldCharType="begin">
          <w:fldData xml:space="preserve">PEVuZE5vdGU+PENpdGU+PEF1dGhvcj5DaGVuZzwvQXV0aG9yPjxZZWFyPjIwMjA8L1llYXI+PFJl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[79-84]</w:t>
      </w:r>
      <w:r w:rsidRPr="003911CA">
        <w:rPr>
          <w:szCs w:val="20"/>
        </w:rPr>
        <w:fldChar w:fldCharType="end"/>
      </w:r>
      <w:r w:rsidRPr="003911CA">
        <w:rPr>
          <w:szCs w:val="20"/>
        </w:rPr>
        <w:t>. </w:t>
      </w:r>
    </w:p>
    <w:p w14:paraId="4A73E587" w14:textId="315259E0" w:rsidR="00647A4A" w:rsidRPr="003911CA" w:rsidRDefault="00647A4A" w:rsidP="00647A4A">
      <w:pPr>
        <w:pStyle w:val="NormalWeb"/>
        <w:ind w:left="1832"/>
        <w:rPr>
          <w:szCs w:val="20"/>
        </w:rPr>
      </w:pPr>
      <w:r w:rsidRPr="003911CA">
        <w:rPr>
          <w:szCs w:val="20"/>
        </w:rPr>
        <w:t>These SEB motifs are a 20 amino acid domain directly adjacent to the FCS. They share sequence homology to neurotoxic peptides from Cobra’s and the full proteins are</w:t>
      </w:r>
      <w:r w:rsidRPr="003911CA">
        <w:rPr>
          <w:rStyle w:val="apple-converted-space"/>
          <w:szCs w:val="20"/>
        </w:rPr>
        <w:t> </w:t>
      </w:r>
      <w:r w:rsidRPr="003911CA">
        <w:rPr>
          <w:szCs w:val="20"/>
        </w:rPr>
        <w:t xml:space="preserve">classified as bioweapons </w:t>
      </w:r>
      <w:r w:rsidRPr="003911CA">
        <w:rPr>
          <w:szCs w:val="20"/>
        </w:rPr>
        <w:fldChar w:fldCharType="begin">
          <w:fldData xml:space="preserve">PEVuZE5vdGU+PENpdGU+PEF1dGhvcj5BaGFub3R1PC9BdXRob3I+PFllYXI+MjAwNjwvWWVhcj48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</w:fldData>
        </w:fldChar>
      </w:r>
      <w:r w:rsidRPr="003911CA">
        <w:rPr>
          <w:szCs w:val="20"/>
        </w:rPr>
        <w:instrText xml:space="preserve"> ADDIN EN.CITE </w:instrText>
      </w:r>
      <w:r w:rsidRPr="003911CA">
        <w:rPr>
          <w:szCs w:val="20"/>
        </w:rPr>
        <w:fldChar w:fldCharType="begin">
          <w:fldData xml:space="preserve">PEVuZE5vdGU+PENpdGU+PEF1dGhvcj5BaGFub3R1PC9BdXRob3I+PFllYXI+MjAwNjwvWWVhcj48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[85-87]</w:t>
      </w:r>
      <w:r w:rsidRPr="003911CA">
        <w:rPr>
          <w:szCs w:val="20"/>
        </w:rPr>
        <w:fldChar w:fldCharType="end"/>
      </w:r>
      <w:r w:rsidRPr="003911CA">
        <w:rPr>
          <w:szCs w:val="20"/>
        </w:rPr>
        <w:t>. It should be emphasized that short peptides like the SEB motif may have different properties when cloned into spike proteins and the bioweapon classification has not been applied to the SARs-CoV-2 SEB motif. This motif is unique to SARs-CoV-2 amongst coronaviruses</w:t>
      </w:r>
      <w:r w:rsidRPr="003911CA">
        <w:rPr>
          <w:szCs w:val="20"/>
        </w:rPr>
        <w:fldChar w:fldCharType="begin">
          <w:fldData xml:space="preserve">PEVuZE5vdGU+PENpdGU+PEF1dGhvcj5DaGVuZzwvQXV0aG9yPjxZZWFyPjIwMjA8L1llYXI+PFJl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==
</w:fldData>
        </w:fldChar>
      </w:r>
      <w:r w:rsidRPr="003911CA">
        <w:rPr>
          <w:szCs w:val="20"/>
        </w:rPr>
        <w:instrText xml:space="preserve"> ADDIN EN.CITE </w:instrText>
      </w:r>
      <w:r w:rsidRPr="003911CA">
        <w:rPr>
          <w:szCs w:val="20"/>
        </w:rPr>
        <w:fldChar w:fldCharType="begin">
          <w:fldData xml:space="preserve">PEVuZE5vdGU+PENpdGU+PEF1dGhvcj5DaGVuZzwvQXV0aG9yPjxZZWFyPjIwMjA8L1llYXI+PFJl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==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[79,88]</w:t>
      </w:r>
      <w:r w:rsidRPr="003911CA">
        <w:rPr>
          <w:szCs w:val="20"/>
        </w:rPr>
        <w:fldChar w:fldCharType="end"/>
      </w:r>
      <w:r w:rsidRPr="003911CA">
        <w:rPr>
          <w:szCs w:val="20"/>
        </w:rPr>
        <w:t>.</w:t>
      </w:r>
    </w:p>
    <w:p w14:paraId="5B394C8D" w14:textId="77777777" w:rsidR="00647A4A" w:rsidRPr="003911CA" w:rsidRDefault="00647A4A" w:rsidP="00647A4A">
      <w:pPr>
        <w:pStyle w:val="NormalWeb"/>
        <w:ind w:left="1832"/>
        <w:rPr>
          <w:szCs w:val="20"/>
        </w:rPr>
      </w:pPr>
      <w:r w:rsidRPr="003911CA">
        <w:rPr>
          <w:szCs w:val="20"/>
        </w:rPr>
        <w:t xml:space="preserve">Even though the SEB motif is cloned into a different amino acid context, many of the symptoms observed in SEB ingestion are similar to SARs-CoV-2 symptoms as these super antigenic peptides are known for inducing cytokine storms. Cheng </w:t>
      </w:r>
      <w:r w:rsidRPr="003911CA">
        <w:rPr>
          <w:i/>
          <w:iCs/>
          <w:szCs w:val="20"/>
        </w:rPr>
        <w:t>et al.</w:t>
      </w:r>
      <w:r w:rsidRPr="003911CA">
        <w:rPr>
          <w:szCs w:val="20"/>
        </w:rPr>
        <w:t xml:space="preserve"> suggest SARs-CoV-2 SEB may be responsible for multisystem inflammatory syndrome (MIS-C). Ahanotu </w:t>
      </w:r>
      <w:r w:rsidRPr="003911CA">
        <w:rPr>
          <w:i/>
          <w:iCs/>
          <w:szCs w:val="20"/>
        </w:rPr>
        <w:t>et al.</w:t>
      </w:r>
      <w:r w:rsidRPr="003911CA">
        <w:rPr>
          <w:szCs w:val="20"/>
        </w:rPr>
        <w:t xml:space="preserve"> describe the symptoms of SEB intoxication as the following </w:t>
      </w:r>
    </w:p>
    <w:p w14:paraId="403A9544" w14:textId="77777777" w:rsidR="00647A4A" w:rsidRPr="003911CA" w:rsidRDefault="00647A4A" w:rsidP="00647A4A">
      <w:pPr>
        <w:pStyle w:val="NormalWeb"/>
        <w:ind w:left="1832"/>
        <w:rPr>
          <w:i/>
          <w:iCs/>
          <w:szCs w:val="20"/>
        </w:rPr>
      </w:pPr>
      <w:r w:rsidRPr="003911CA">
        <w:rPr>
          <w:i/>
          <w:iCs/>
          <w:szCs w:val="20"/>
        </w:rPr>
        <w:t>“sudden onset of fever (40-41C), chills, headache, myalgia, non-productive cough. Some patients may develop shortness of breath and chest pain. Fever may last for 2-5 days and cough may continue for up to one month. Patients also present with nausea, vomiting, and diarrhea when the toxin is swallowed.”</w:t>
      </w:r>
    </w:p>
    <w:p w14:paraId="227D1597" w14:textId="77777777" w:rsidR="00647A4A" w:rsidRPr="003911CA" w:rsidRDefault="00647A4A" w:rsidP="00647A4A">
      <w:pPr>
        <w:pStyle w:val="NormalWeb"/>
        <w:ind w:left="1832"/>
        <w:rPr>
          <w:szCs w:val="20"/>
        </w:rPr>
      </w:pPr>
      <w:r w:rsidRPr="003911CA">
        <w:rPr>
          <w:szCs w:val="20"/>
        </w:rPr>
        <w:t xml:space="preserve">The conclusions of Ahanotu </w:t>
      </w:r>
      <w:r w:rsidRPr="003911CA">
        <w:rPr>
          <w:i/>
          <w:iCs/>
          <w:szCs w:val="20"/>
        </w:rPr>
        <w:t>et al</w:t>
      </w:r>
      <w:r w:rsidRPr="003911CA">
        <w:rPr>
          <w:szCs w:val="20"/>
        </w:rPr>
        <w:t>. are prescient and suggest the most likely method for delivering SEB as a bioweapon would be through the use of an aerosol.</w:t>
      </w:r>
    </w:p>
    <w:p w14:paraId="33B20B10" w14:textId="77777777" w:rsidR="00647A4A" w:rsidRPr="003911CA" w:rsidRDefault="00647A4A" w:rsidP="00647A4A">
      <w:pPr>
        <w:pStyle w:val="NormalWeb"/>
        <w:ind w:left="1832"/>
        <w:rPr>
          <w:i/>
          <w:iCs/>
          <w:szCs w:val="20"/>
        </w:rPr>
      </w:pPr>
      <w:r w:rsidRPr="003911CA">
        <w:rPr>
          <w:i/>
          <w:iCs/>
          <w:szCs w:val="20"/>
        </w:rPr>
        <w:t>“The use of SEB as a weapon of mass casualty is considered likely for several reasons, mainly high morbidity with ease of production and dispersion, the delayed onset of disease symptoms associated with high morbidity and low mortality and difficulty in diagnosis. Staphylococcal enterotoxin B is a superantigen capable of massive non-specific activation of the immune system. Because of the remarkable toxicity and stability, they would most likely be disseminated as an aerosol”</w:t>
      </w:r>
    </w:p>
    <w:p w14:paraId="505F2A0C" w14:textId="77777777" w:rsidR="00647A4A" w:rsidRPr="003911CA" w:rsidRDefault="00647A4A" w:rsidP="00647A4A">
      <w:pPr>
        <w:pStyle w:val="NormalWeb"/>
        <w:ind w:left="1832"/>
        <w:rPr>
          <w:szCs w:val="20"/>
        </w:rPr>
      </w:pPr>
      <w:r w:rsidRPr="003911CA">
        <w:rPr>
          <w:szCs w:val="20"/>
        </w:rPr>
        <w:t xml:space="preserve">It is worth noting that the recently described omicron strain has multiple amino acid changes in the SEB/FCS (N679K, P681H) and these mutations may alter glycosylation and antigenicity of this motif. </w:t>
      </w:r>
    </w:p>
    <w:p w14:paraId="6DDCE1E7" w14:textId="646CCD4C" w:rsidR="00647A4A" w:rsidRPr="003911CA" w:rsidRDefault="00647A4A" w:rsidP="00647A4A">
      <w:pPr>
        <w:pStyle w:val="NormalWeb"/>
        <w:ind w:left="1832"/>
        <w:rPr>
          <w:szCs w:val="20"/>
        </w:rPr>
      </w:pPr>
      <w:r w:rsidRPr="003911CA">
        <w:rPr>
          <w:szCs w:val="20"/>
        </w:rPr>
        <w:t>Finally, the raised GC content and the amplification of G4 quartets in vaccine spike protein mRNAs over the native SARS-CoV-2 spike protein mRNA, can amplify the already established interaction of SARS-CoV-2 RNA with RNA binding proteins</w:t>
      </w:r>
      <w:r w:rsidRPr="003911CA">
        <w:rPr>
          <w:szCs w:val="20"/>
        </w:rPr>
        <w:fldChar w:fldCharType="begin">
          <w:fldData xml:space="preserve">PEVuZE5vdGU+PENpdGU+PEF1dGhvcj5CZXp6aTwvQXV0aG9yPjxZZWFyPjIwMjE8L1llYXI+PFJl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=
</w:fldData>
        </w:fldChar>
      </w:r>
      <w:r w:rsidRPr="003911CA">
        <w:rPr>
          <w:szCs w:val="20"/>
        </w:rPr>
        <w:instrText xml:space="preserve"> ADDIN EN.CITE </w:instrText>
      </w:r>
      <w:r w:rsidRPr="003911CA">
        <w:rPr>
          <w:szCs w:val="20"/>
        </w:rPr>
        <w:fldChar w:fldCharType="begin">
          <w:fldData xml:space="preserve">PEVuZE5vdGU+PENpdGU+PEF1dGhvcj5CZXp6aTwvQXV0aG9yPjxZZWFyPjIwMjE8L1llYXI+PFJl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=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[11,89]</w:t>
      </w:r>
      <w:r w:rsidRPr="003911CA">
        <w:rPr>
          <w:szCs w:val="20"/>
        </w:rPr>
        <w:fldChar w:fldCharType="end"/>
      </w:r>
      <w:r w:rsidRPr="003911CA">
        <w:rPr>
          <w:szCs w:val="20"/>
        </w:rPr>
        <w:t xml:space="preserve">. This constitutes a potential cause of </w:t>
      </w:r>
      <w:r w:rsidRPr="003911CA">
        <w:rPr>
          <w:szCs w:val="20"/>
        </w:rPr>
        <w:lastRenderedPageBreak/>
        <w:t xml:space="preserve">interference on epi-transcriptomic regulation of RNA G4 binding proteins. This may play a major role in the potential activation or deactivation of a pathological pathway </w:t>
      </w:r>
      <w:r w:rsidRPr="003911CA">
        <w:rPr>
          <w:szCs w:val="20"/>
        </w:rPr>
        <w:fldChar w:fldCharType="begin">
          <w:fldData xml:space="preserve">PEVuZE5vdGU+PENpdGU+PEF1dGhvcj5TaXNzaTwvQXV0aG9yPjxZZWFyPjIwMTE8L1llYXI+PFJl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</w:fldData>
        </w:fldChar>
      </w:r>
      <w:r w:rsidRPr="003911CA">
        <w:rPr>
          <w:szCs w:val="20"/>
        </w:rPr>
        <w:instrText xml:space="preserve"> ADDIN EN.CITE </w:instrText>
      </w:r>
      <w:r w:rsidRPr="003911CA">
        <w:rPr>
          <w:szCs w:val="20"/>
        </w:rPr>
        <w:fldChar w:fldCharType="begin">
          <w:fldData xml:space="preserve">PEVuZE5vdGU+PENpdGU+PEF1dGhvcj5TaXNzaTwvQXV0aG9yPjxZZWFyPjIwMTE8L1llYXI+PFJl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[90]</w:t>
      </w:r>
      <w:r w:rsidRPr="003911CA">
        <w:rPr>
          <w:szCs w:val="20"/>
        </w:rPr>
        <w:fldChar w:fldCharType="end"/>
      </w:r>
      <w:r w:rsidRPr="003911CA">
        <w:rPr>
          <w:szCs w:val="20"/>
        </w:rPr>
        <w:t xml:space="preserve">. In this respect, oncogenic RNA binding proteins like the mutant variants of p53 and mdm2 can readily form RNA-Protein binding complexes at polysomes with SARS-CoV-2 vaccine mRNA potential G-quadruplexes </w:t>
      </w:r>
      <w:r w:rsidRPr="003911CA">
        <w:rPr>
          <w:szCs w:val="20"/>
        </w:rPr>
        <w:fldChar w:fldCharType="begin">
          <w:fldData xml:space="preserve">PEVuZE5vdGU+PENpdGU+PEF1dGhvcj5RdWFudGU8L0F1dGhvcj48WWVhcj4yMDEyPC9ZZWFyPjxS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</w:fldData>
        </w:fldChar>
      </w:r>
      <w:r w:rsidRPr="003911CA">
        <w:rPr>
          <w:szCs w:val="20"/>
        </w:rPr>
        <w:instrText xml:space="preserve"> ADDIN EN.CITE </w:instrText>
      </w:r>
      <w:r w:rsidRPr="003911CA">
        <w:rPr>
          <w:szCs w:val="20"/>
        </w:rPr>
        <w:fldChar w:fldCharType="begin">
          <w:fldData xml:space="preserve">PEVuZE5vdGU+PENpdGU+PEF1dGhvcj5RdWFudGU8L0F1dGhvcj48WWVhcj4yMDEyPC9ZZWFyPjxS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</w:fldData>
        </w:fldChar>
      </w:r>
      <w:r w:rsidRPr="003911CA">
        <w:rPr>
          <w:szCs w:val="20"/>
        </w:rPr>
        <w:instrText xml:space="preserve"> ADDIN EN.CITE.DATA </w:instrText>
      </w:r>
      <w:r w:rsidRPr="003911CA">
        <w:rPr>
          <w:szCs w:val="20"/>
        </w:rPr>
      </w:r>
      <w:r w:rsidRPr="003911CA">
        <w:rPr>
          <w:szCs w:val="20"/>
        </w:rPr>
        <w:fldChar w:fldCharType="end"/>
      </w:r>
      <w:r w:rsidRPr="003911CA">
        <w:rPr>
          <w:szCs w:val="20"/>
        </w:rPr>
      </w:r>
      <w:r w:rsidRPr="003911CA">
        <w:rPr>
          <w:szCs w:val="20"/>
        </w:rPr>
        <w:fldChar w:fldCharType="separate"/>
      </w:r>
      <w:r w:rsidRPr="003911CA">
        <w:rPr>
          <w:szCs w:val="20"/>
        </w:rPr>
        <w:t>[91,92]</w:t>
      </w:r>
      <w:r w:rsidRPr="003911CA">
        <w:rPr>
          <w:szCs w:val="20"/>
        </w:rPr>
        <w:fldChar w:fldCharType="end"/>
      </w:r>
      <w:r w:rsidRPr="003911CA">
        <w:rPr>
          <w:szCs w:val="20"/>
        </w:rPr>
        <w:t>. The vaccine mRNAs prolong their translation due to robust capping resisting natural mRNA decay pathways. This can trigger cancer initiation and progression</w:t>
      </w:r>
      <w:r w:rsidRPr="003911CA">
        <w:rPr>
          <w:szCs w:val="20"/>
        </w:rPr>
        <w:fldChar w:fldCharType="begin"/>
      </w:r>
      <w:r w:rsidRPr="003911CA">
        <w:rPr>
          <w:szCs w:val="20"/>
        </w:rPr>
        <w:instrText xml:space="preserve"> ADDIN EN.CITE &lt;EndNote&gt;&lt;Cite&gt;&lt;Author&gt;Kyriakopoulos&lt;/Author&gt;&lt;Year&gt;2021&lt;/Year&gt;&lt;RecNum&gt;730&lt;/RecNum&gt;&lt;DisplayText&gt;&lt;style size="10"&gt;[34]&lt;/style&gt;&lt;/DisplayText&gt;&lt;record&gt;&lt;rec-number&gt;730&lt;/rec-number&gt;&lt;foreign-keys&gt;&lt;key app="EN" db-id="rffeasvxn5fdtpesr99vzsdk0wzapfta9zev" timestamp="1636177478"&gt;730&lt;/key&gt;&lt;/foreign-keys&gt;&lt;ref-type name="Journal Article"&gt;17&lt;/ref-type&gt;&lt;contributors&gt;&lt;authors&gt;&lt;author&gt;Kyriakopoulos, A. M.&lt;/author&gt;&lt;author&gt;McCullough, P. A.&lt;/author&gt;&lt;/authors&gt;&lt;/contributors&gt;&lt;auth-address&gt;Nasco AD Biotechnology Laboratory, Sachtouti 11, 18536 Piraeus, Greece.&amp;#xD;Department of Internal Medicine, Division of Cardiology, Baylor University Medical Center, Dallas, TX 75246, USA.&lt;/auth-address&gt;&lt;titles&gt;&lt;title&gt;Synthetic mRNAs; Their Analogue Caps and Contribution to Disease&lt;/title&gt;&lt;secondary-title&gt;Diseases&lt;/secondary-title&gt;&lt;/titles&gt;&lt;periodical&gt;&lt;full-title&gt;Diseases&lt;/full-title&gt;&lt;/periodical&gt;&lt;volume&gt;9&lt;/volume&gt;&lt;number&gt;3&lt;/number&gt;&lt;edition&gt;2021/08/28&lt;/edition&gt;&lt;keywords&gt;&lt;keyword&gt;analogue caps&lt;/keyword&gt;&lt;keyword&gt;autoimmunity&lt;/keyword&gt;&lt;keyword&gt;autophagy: immunity deregulation&lt;/keyword&gt;&lt;keyword&gt;cancer&lt;/keyword&gt;&lt;keyword&gt;elF4E&lt;/keyword&gt;&lt;keyword&gt;mTORC1&lt;/keyword&gt;&lt;keyword&gt;maturation defects&lt;/keyword&gt;&lt;keyword&gt;synthetic mRNA&lt;/keyword&gt;&lt;/keywords&gt;&lt;dates&gt;&lt;year&gt;2021&lt;/year&gt;&lt;pub-dates&gt;&lt;date&gt;Aug 23&lt;/date&gt;&lt;/pub-dates&gt;&lt;/dates&gt;&lt;isbn&gt;2079-9721 (Print)&amp;#xD;2079-9721 (Linking)&lt;/isbn&gt;&lt;accession-num&gt;34449596&lt;/accession-num&gt;&lt;urls&gt;&lt;related-urls&gt;&lt;url&gt;https://www.ncbi.nlm.nih.gov/pubmed/34449596&lt;/url&gt;&lt;/related-urls&gt;&lt;/urls&gt;&lt;custom2&gt;PMC8395722&lt;/custom2&gt;&lt;electronic-resource-num&gt;10.3390/diseases9030057&lt;/electronic-resource-num&gt;&lt;/record&gt;&lt;/Cite&gt;&lt;/EndNote&gt;</w:instrText>
      </w:r>
      <w:r w:rsidRPr="003911CA">
        <w:rPr>
          <w:szCs w:val="20"/>
        </w:rPr>
        <w:fldChar w:fldCharType="separate"/>
      </w:r>
      <w:r w:rsidRPr="003911CA">
        <w:rPr>
          <w:szCs w:val="20"/>
        </w:rPr>
        <w:t>[34]</w:t>
      </w:r>
      <w:r w:rsidRPr="003911CA">
        <w:rPr>
          <w:szCs w:val="20"/>
        </w:rPr>
        <w:fldChar w:fldCharType="end"/>
      </w:r>
      <w:r w:rsidRPr="003911CA">
        <w:rPr>
          <w:szCs w:val="20"/>
        </w:rPr>
        <w:t xml:space="preserve">. </w:t>
      </w:r>
    </w:p>
    <w:p w14:paraId="4DEE39D1" w14:textId="77777777" w:rsidR="00647A4A" w:rsidRPr="00647A4A" w:rsidRDefault="00647A4A" w:rsidP="00647A4A">
      <w:pPr>
        <w:pStyle w:val="NormalWeb"/>
        <w:ind w:left="1832"/>
        <w:rPr>
          <w:sz w:val="22"/>
          <w:szCs w:val="22"/>
        </w:rPr>
      </w:pPr>
    </w:p>
    <w:p w14:paraId="4DD34910" w14:textId="77777777" w:rsidR="00647A4A" w:rsidRPr="00647A4A" w:rsidRDefault="00647A4A" w:rsidP="00647A4A">
      <w:pPr>
        <w:pStyle w:val="NormalWeb"/>
        <w:ind w:left="1832"/>
        <w:rPr>
          <w:b/>
          <w:bCs/>
          <w:sz w:val="22"/>
          <w:szCs w:val="22"/>
        </w:rPr>
      </w:pPr>
      <w:r w:rsidRPr="00647A4A">
        <w:rPr>
          <w:b/>
          <w:bCs/>
          <w:sz w:val="22"/>
          <w:szCs w:val="22"/>
        </w:rPr>
        <w:t>Conclusions</w:t>
      </w:r>
    </w:p>
    <w:p w14:paraId="33BAA949" w14:textId="77777777" w:rsidR="00615615" w:rsidRPr="00615615" w:rsidRDefault="00647A4A" w:rsidP="00615615">
      <w:pPr>
        <w:ind w:left="1832"/>
        <w:rPr>
          <w:rFonts w:ascii="Palatino Linotype" w:hAnsi="Palatino Linotype"/>
          <w:color w:val="000000"/>
          <w:sz w:val="20"/>
          <w:szCs w:val="20"/>
        </w:rPr>
      </w:pPr>
      <w:r w:rsidRPr="003911CA">
        <w:rPr>
          <w:rFonts w:ascii="Palatino Linotype" w:hAnsi="Palatino Linotype"/>
          <w:color w:val="000000"/>
          <w:sz w:val="20"/>
          <w:szCs w:val="20"/>
        </w:rPr>
        <w:t xml:space="preserve">The argument that the spike proteins synthesized by codon optimized mRNAs are identical to spike protein from the virus should be cautiously examined. There are several arguments that challenge this dogma. First, the biodistribution of non-specific LNP transfection of mRNAs does not discriminate towards ACE2 or CD147 expressing cell lines as seen with the virus. Second, the mRNA that encodes spike protein is known to be different in several regards. The mRNAs are known to have a </w:t>
      </w:r>
      <w:r w:rsidRPr="003911CA">
        <w:rPr>
          <w:rFonts w:ascii="Palatino Linotype" w:hAnsi="Palatino Linotype"/>
          <w:sz w:val="20"/>
          <w:szCs w:val="20"/>
        </w:rPr>
        <w:t>2 Proline substitution</w:t>
      </w:r>
      <w:r w:rsidRPr="003911CA">
        <w:rPr>
          <w:rFonts w:ascii="Palatino Linotype" w:hAnsi="Palatino Linotype"/>
          <w:color w:val="000000"/>
          <w:sz w:val="20"/>
          <w:szCs w:val="20"/>
        </w:rPr>
        <w:t xml:space="preserve"> (</w:t>
      </w:r>
      <w:r w:rsidRPr="003911CA">
        <w:rPr>
          <w:rFonts w:ascii="Palatino Linotype" w:hAnsi="Palatino Linotype"/>
          <w:color w:val="222222"/>
          <w:sz w:val="20"/>
          <w:szCs w:val="20"/>
          <w:shd w:val="clear" w:color="auto" w:fill="FFFFFF"/>
        </w:rPr>
        <w:t>K986P and V987P</w:t>
      </w:r>
      <w:r w:rsidRPr="003911CA">
        <w:rPr>
          <w:rFonts w:ascii="Palatino Linotype" w:hAnsi="Palatino Linotype"/>
          <w:color w:val="000000"/>
          <w:sz w:val="20"/>
          <w:szCs w:val="20"/>
        </w:rPr>
        <w:t xml:space="preserve">) (Department of Health and Human Services Patent US 10,960,070B2) altering the proteins conformation. The mRNAs are known to be codon optimized thus altering their secondary structure and their quadruplex G density in the spike protein mRNA. The mRNAs are known to have N1-methylpseudourine substitutions that alter translation fidelity and Toll Like Receptor recognition. Additionally, the expression levels and duration of these mRNAs may be longer and of higher copy number in many tissues that never experience natural virus infection. </w:t>
      </w:r>
      <w:r w:rsidR="00615615" w:rsidRPr="00615615">
        <w:rPr>
          <w:rFonts w:ascii="Palatino Linotype" w:hAnsi="Palatino Linotype"/>
          <w:color w:val="000000"/>
          <w:sz w:val="20"/>
          <w:szCs w:val="20"/>
        </w:rPr>
        <w:t>In this respect, safety evaluation studies involving mass</w:t>
      </w:r>
    </w:p>
    <w:p w14:paraId="1AFD3162" w14:textId="77777777" w:rsidR="00615615" w:rsidRPr="00615615" w:rsidRDefault="00615615" w:rsidP="00615615">
      <w:pPr>
        <w:ind w:left="1832"/>
        <w:rPr>
          <w:rFonts w:ascii="Palatino Linotype" w:hAnsi="Palatino Linotype"/>
          <w:color w:val="000000"/>
          <w:sz w:val="20"/>
          <w:szCs w:val="20"/>
        </w:rPr>
      </w:pPr>
      <w:r w:rsidRPr="00615615">
        <w:rPr>
          <w:rFonts w:ascii="Palatino Linotype" w:hAnsi="Palatino Linotype"/>
          <w:color w:val="000000"/>
          <w:sz w:val="20"/>
          <w:szCs w:val="20"/>
        </w:rPr>
        <w:t>spectrometry to identify cryptic expression of synthetic mRNA constructs and</w:t>
      </w:r>
    </w:p>
    <w:p w14:paraId="7E5C4A99" w14:textId="3726E464" w:rsidR="00615615" w:rsidRPr="00615615" w:rsidRDefault="00615615" w:rsidP="00615615">
      <w:pPr>
        <w:ind w:left="1832"/>
        <w:rPr>
          <w:rFonts w:ascii="Palatino Linotype" w:hAnsi="Palatino Linotype"/>
          <w:color w:val="000000"/>
          <w:sz w:val="20"/>
          <w:szCs w:val="20"/>
        </w:rPr>
      </w:pPr>
      <w:r w:rsidRPr="00615615">
        <w:rPr>
          <w:rFonts w:ascii="Palatino Linotype" w:hAnsi="Palatino Linotype"/>
          <w:color w:val="000000"/>
          <w:sz w:val="20"/>
          <w:szCs w:val="20"/>
        </w:rPr>
        <w:t>immunoprecipitation studies to locate unfavorable RNA and DNA binding protein</w:t>
      </w:r>
      <w:r>
        <w:rPr>
          <w:rFonts w:ascii="Palatino Linotype" w:hAnsi="Palatino Linotype"/>
          <w:color w:val="000000"/>
          <w:sz w:val="20"/>
          <w:szCs w:val="20"/>
        </w:rPr>
        <w:t>s involved in</w:t>
      </w:r>
    </w:p>
    <w:p w14:paraId="3DA6C540" w14:textId="301B5CB1" w:rsidR="00647A4A" w:rsidRPr="003911CA" w:rsidRDefault="00615615" w:rsidP="00615615">
      <w:pPr>
        <w:ind w:left="1832"/>
        <w:rPr>
          <w:rFonts w:ascii="Palatino Linotype" w:hAnsi="Palatino Linotype"/>
          <w:color w:val="000000"/>
          <w:sz w:val="20"/>
          <w:szCs w:val="20"/>
        </w:rPr>
      </w:pPr>
      <w:r w:rsidRPr="00615615">
        <w:rPr>
          <w:rFonts w:ascii="Palatino Linotype" w:hAnsi="Palatino Linotype"/>
          <w:color w:val="000000"/>
          <w:sz w:val="20"/>
          <w:szCs w:val="20"/>
        </w:rPr>
        <w:t>epi</w:t>
      </w:r>
      <w:r>
        <w:rPr>
          <w:rFonts w:ascii="Palatino Linotype" w:hAnsi="Palatino Linotype"/>
          <w:color w:val="000000"/>
          <w:sz w:val="20"/>
          <w:szCs w:val="20"/>
        </w:rPr>
        <w:t>-</w:t>
      </w:r>
      <w:r w:rsidRPr="00615615">
        <w:rPr>
          <w:rFonts w:ascii="Palatino Linotype" w:hAnsi="Palatino Linotype"/>
          <w:color w:val="000000"/>
          <w:sz w:val="20"/>
          <w:szCs w:val="20"/>
        </w:rPr>
        <w:t xml:space="preserve">transcriptomic interference </w:t>
      </w:r>
      <w:proofErr w:type="gramStart"/>
      <w:r w:rsidRPr="00615615">
        <w:rPr>
          <w:rFonts w:ascii="Palatino Linotype" w:hAnsi="Palatino Linotype"/>
          <w:color w:val="000000"/>
          <w:sz w:val="20"/>
          <w:szCs w:val="20"/>
        </w:rPr>
        <w:t>are</w:t>
      </w:r>
      <w:proofErr w:type="gramEnd"/>
      <w:r w:rsidRPr="00615615">
        <w:rPr>
          <w:rFonts w:ascii="Palatino Linotype" w:hAnsi="Palatino Linotype"/>
          <w:color w:val="000000"/>
          <w:sz w:val="20"/>
          <w:szCs w:val="20"/>
        </w:rPr>
        <w:t xml:space="preserve"> urgently needed.</w:t>
      </w:r>
      <w:r>
        <w:rPr>
          <w:rFonts w:ascii="Palatino Linotype" w:hAnsi="Palatino Linotype"/>
          <w:color w:val="000000"/>
          <w:sz w:val="20"/>
          <w:szCs w:val="20"/>
        </w:rPr>
        <w:t xml:space="preserve"> </w:t>
      </w:r>
      <w:r w:rsidR="00647A4A" w:rsidRPr="003911CA">
        <w:rPr>
          <w:rFonts w:ascii="Palatino Linotype" w:hAnsi="Palatino Linotype"/>
          <w:color w:val="000000"/>
          <w:sz w:val="20"/>
          <w:szCs w:val="20"/>
        </w:rPr>
        <w:t xml:space="preserve">Finally, the pharmacokinetics of injection are different than infection. </w:t>
      </w:r>
      <w:r w:rsidR="008E018E" w:rsidRPr="003911CA">
        <w:rPr>
          <w:rFonts w:ascii="Palatino Linotype" w:hAnsi="Palatino Linotype"/>
          <w:sz w:val="20"/>
          <w:szCs w:val="20"/>
        </w:rPr>
        <w:t>30ug- 100ug per injection (9</w:t>
      </w:r>
      <w:r w:rsidR="00647A4A" w:rsidRPr="003911CA">
        <w:rPr>
          <w:rFonts w:ascii="Palatino Linotype" w:hAnsi="Palatino Linotype"/>
          <w:color w:val="000000"/>
          <w:sz w:val="20"/>
          <w:szCs w:val="20"/>
        </w:rPr>
        <w:t>0ug-</w:t>
      </w:r>
      <w:r w:rsidR="008E018E" w:rsidRPr="003911CA">
        <w:rPr>
          <w:rFonts w:ascii="Palatino Linotype" w:hAnsi="Palatino Linotype"/>
          <w:sz w:val="20"/>
          <w:szCs w:val="20"/>
        </w:rPr>
        <w:t>3</w:t>
      </w:r>
      <w:r w:rsidR="00647A4A" w:rsidRPr="003911CA">
        <w:rPr>
          <w:rFonts w:ascii="Palatino Linotype" w:hAnsi="Palatino Linotype"/>
          <w:color w:val="000000"/>
          <w:sz w:val="20"/>
          <w:szCs w:val="20"/>
        </w:rPr>
        <w:t>00ug</w:t>
      </w:r>
      <w:r w:rsidR="008E018E" w:rsidRPr="003911CA">
        <w:rPr>
          <w:rFonts w:ascii="Palatino Linotype" w:hAnsi="Palatino Linotype"/>
          <w:sz w:val="20"/>
          <w:szCs w:val="20"/>
        </w:rPr>
        <w:t xml:space="preserve"> for those boosted)</w:t>
      </w:r>
      <w:r w:rsidR="00647A4A" w:rsidRPr="003911CA">
        <w:rPr>
          <w:rFonts w:ascii="Palatino Linotype" w:hAnsi="Palatino Linotype"/>
          <w:color w:val="000000"/>
          <w:sz w:val="20"/>
          <w:szCs w:val="20"/>
        </w:rPr>
        <w:t xml:space="preserve"> of Spike mRNA equates to</w:t>
      </w:r>
      <w:r w:rsidR="00647A4A" w:rsidRPr="003911CA">
        <w:rPr>
          <w:rStyle w:val="apple-converted-space"/>
          <w:rFonts w:ascii="Palatino Linotype" w:hAnsi="Palatino Linotype"/>
          <w:color w:val="000000"/>
          <w:sz w:val="20"/>
          <w:szCs w:val="20"/>
        </w:rPr>
        <w:t> </w:t>
      </w:r>
      <w:hyperlink r:id="rId20" w:anchor="!/ssrnaamt" w:history="1">
        <w:r w:rsidR="008E018E" w:rsidRPr="003911CA">
          <w:rPr>
            <w:rStyle w:val="Hyperlink"/>
            <w:rFonts w:ascii="Palatino Linotype" w:hAnsi="Palatino Linotype"/>
            <w:sz w:val="20"/>
            <w:szCs w:val="20"/>
          </w:rPr>
          <w:t>13</w:t>
        </w:r>
        <w:r w:rsidR="00647A4A" w:rsidRPr="003911CA">
          <w:rPr>
            <w:rStyle w:val="Hyperlink"/>
            <w:rFonts w:ascii="Palatino Linotype" w:hAnsi="Palatino Linotype"/>
            <w:sz w:val="20"/>
            <w:szCs w:val="20"/>
          </w:rPr>
          <w:t xml:space="preserve"> </w:t>
        </w:r>
        <w:proofErr w:type="gramStart"/>
        <w:r w:rsidR="00647A4A" w:rsidRPr="003911CA">
          <w:rPr>
            <w:rStyle w:val="Hyperlink"/>
            <w:rFonts w:ascii="Palatino Linotype" w:hAnsi="Palatino Linotype"/>
            <w:sz w:val="20"/>
            <w:szCs w:val="20"/>
          </w:rPr>
          <w:t>Trillion</w:t>
        </w:r>
        <w:proofErr w:type="gramEnd"/>
        <w:r w:rsidR="00647A4A" w:rsidRPr="003911CA">
          <w:rPr>
            <w:rStyle w:val="Hyperlink"/>
            <w:rFonts w:ascii="Palatino Linotype" w:hAnsi="Palatino Linotype"/>
            <w:sz w:val="20"/>
            <w:szCs w:val="20"/>
          </w:rPr>
          <w:t xml:space="preserve"> to </w:t>
        </w:r>
        <w:r w:rsidR="008E018E" w:rsidRPr="003911CA">
          <w:rPr>
            <w:rStyle w:val="Hyperlink"/>
            <w:rFonts w:ascii="Palatino Linotype" w:hAnsi="Palatino Linotype"/>
            <w:sz w:val="20"/>
            <w:szCs w:val="20"/>
          </w:rPr>
          <w:t>4</w:t>
        </w:r>
        <w:r w:rsidR="00647A4A" w:rsidRPr="003911CA">
          <w:rPr>
            <w:rStyle w:val="Hyperlink"/>
            <w:rFonts w:ascii="Palatino Linotype" w:hAnsi="Palatino Linotype"/>
            <w:sz w:val="20"/>
            <w:szCs w:val="20"/>
          </w:rPr>
          <w:t>0 Trillion mRNA</w:t>
        </w:r>
      </w:hyperlink>
      <w:r w:rsidR="00647A4A" w:rsidRPr="003911CA">
        <w:rPr>
          <w:rStyle w:val="apple-converted-space"/>
          <w:rFonts w:ascii="Palatino Linotype" w:hAnsi="Palatino Linotype"/>
          <w:color w:val="000000"/>
          <w:sz w:val="20"/>
          <w:szCs w:val="20"/>
        </w:rPr>
        <w:t> </w:t>
      </w:r>
      <w:r w:rsidR="00647A4A" w:rsidRPr="003911CA">
        <w:rPr>
          <w:rFonts w:ascii="Palatino Linotype" w:hAnsi="Palatino Linotype"/>
          <w:color w:val="000000"/>
          <w:sz w:val="20"/>
          <w:szCs w:val="20"/>
        </w:rPr>
        <w:t>molecules injected in a few seconds</w:t>
      </w:r>
      <w:r w:rsidR="008E018E" w:rsidRPr="003911CA">
        <w:rPr>
          <w:rFonts w:ascii="Palatino Linotype" w:hAnsi="Palatino Linotype"/>
          <w:sz w:val="20"/>
          <w:szCs w:val="20"/>
        </w:rPr>
        <w:t xml:space="preserve"> with each injection</w:t>
      </w:r>
      <w:r w:rsidR="00647A4A" w:rsidRPr="003911CA">
        <w:rPr>
          <w:rFonts w:ascii="Palatino Linotype" w:hAnsi="Palatino Linotype"/>
          <w:color w:val="000000"/>
          <w:sz w:val="20"/>
          <w:szCs w:val="20"/>
        </w:rPr>
        <w:t>. The pharmacokinetics of this bolus injection differs from that of viral replication that occurs over the course of a few days. If each of these mRNAs can produce 10-100 spike proteins and you have 30-40 Trillion cells, there may be a far greater systemic quantity and a much longer duration of spike protein exposure through the vaccination route than natural infection.  Boosters given more frequently than a year will lead to total body accumulation of spike protein and further heighten the risk of disease in organs such as the brain, heart, bone marrow, and immune cells and tissues. This false equivalency may lead to an under appreciation of the symptomatology of vaccine based adverse events. </w:t>
      </w:r>
    </w:p>
    <w:p w14:paraId="41EA0B4E" w14:textId="4DD754A3" w:rsidR="00647A4A" w:rsidRPr="003911CA" w:rsidRDefault="00647A4A" w:rsidP="00647A4A">
      <w:pPr>
        <w:pStyle w:val="NormalWeb"/>
        <w:ind w:left="1832"/>
        <w:rPr>
          <w:szCs w:val="20"/>
        </w:rPr>
      </w:pPr>
      <w:r w:rsidRPr="003911CA">
        <w:rPr>
          <w:szCs w:val="20"/>
        </w:rPr>
        <w:t xml:space="preserve">It should be emphasized that these results are an </w:t>
      </w:r>
      <w:r w:rsidRPr="003911CA">
        <w:rPr>
          <w:i/>
          <w:iCs/>
          <w:szCs w:val="20"/>
        </w:rPr>
        <w:t>in-silico</w:t>
      </w:r>
      <w:r w:rsidRPr="003911CA">
        <w:rPr>
          <w:szCs w:val="20"/>
        </w:rPr>
        <w:t xml:space="preserve"> hypothesis supported by the peer-reviewed literature but further work is required to better characterize the homogeneity of spike protein expression </w:t>
      </w:r>
      <w:r w:rsidRPr="003911CA">
        <w:rPr>
          <w:i/>
          <w:iCs/>
          <w:szCs w:val="20"/>
        </w:rPr>
        <w:t>in-vivo.</w:t>
      </w:r>
      <w:r w:rsidRPr="003911CA">
        <w:rPr>
          <w:szCs w:val="20"/>
        </w:rPr>
        <w:t xml:space="preserve"> This work has not considered post translational modifications or the impact of the </w:t>
      </w:r>
      <w:r w:rsidR="003911CA">
        <w:rPr>
          <w:szCs w:val="20"/>
        </w:rPr>
        <w:t>altered</w:t>
      </w:r>
      <w:r w:rsidRPr="003911CA">
        <w:rPr>
          <w:szCs w:val="20"/>
        </w:rPr>
        <w:t xml:space="preserve"> base pairing from N1-methylpseudouridine. </w:t>
      </w:r>
    </w:p>
    <w:p w14:paraId="4AC08E1F" w14:textId="77777777" w:rsidR="00647A4A" w:rsidRPr="003911CA" w:rsidRDefault="00647A4A" w:rsidP="00647A4A">
      <w:pPr>
        <w:pStyle w:val="NormalWeb"/>
        <w:ind w:left="1832"/>
        <w:rPr>
          <w:szCs w:val="20"/>
        </w:rPr>
      </w:pPr>
      <w:r w:rsidRPr="003911CA">
        <w:rPr>
          <w:szCs w:val="20"/>
        </w:rPr>
        <w:t xml:space="preserve">More than 20 months into this pandemic and we have millions of SARs-CoV-2 genomes sequenced. Lot to lot sequencing of the vaccines is non-existent. To this date, no raw reads for these vaccines exist in NCBI despite over a billion liability-free vaccinations. To fully understand RNA synthesis substitution errors, fragmentation errors or strandedness errors in the mRNA synthesis process, robust lot to lot sequencing should be performed and published. Given these mRNAs are prodrugs </w:t>
      </w:r>
      <w:r w:rsidRPr="003911CA">
        <w:rPr>
          <w:szCs w:val="20"/>
        </w:rPr>
        <w:lastRenderedPageBreak/>
        <w:t>which code for a desired protein, where is the evidence that the conversion of this prodrug into a drug is of high fidelity? This seems to have been assumed as opposed to documented. This work suggests this assumption should be questioned. Public and transparent quality control of these often-mandated injections are required. This should include sequence verification and quality control of the various lots and evidence of the proteins these mRNA express in patients.</w:t>
      </w:r>
    </w:p>
    <w:p w14:paraId="4A64BE83" w14:textId="77777777" w:rsidR="00647A4A" w:rsidRPr="003911CA" w:rsidRDefault="00647A4A" w:rsidP="00647A4A">
      <w:pPr>
        <w:pStyle w:val="NormalWeb"/>
        <w:ind w:left="1832"/>
        <w:rPr>
          <w:b/>
          <w:bCs/>
          <w:szCs w:val="20"/>
        </w:rPr>
      </w:pPr>
    </w:p>
    <w:p w14:paraId="5CDC5753" w14:textId="090093AE" w:rsidR="00647A4A" w:rsidRDefault="00647A4A" w:rsidP="00C959BD">
      <w:pPr>
        <w:pStyle w:val="NormalWeb"/>
        <w:ind w:left="1832"/>
        <w:rPr>
          <w:szCs w:val="20"/>
        </w:rPr>
      </w:pPr>
      <w:r w:rsidRPr="00C959BD">
        <w:rPr>
          <w:b/>
          <w:bCs/>
          <w:szCs w:val="20"/>
        </w:rPr>
        <w:t>Acknowledgments</w:t>
      </w:r>
      <w:r w:rsidRPr="00C959BD">
        <w:rPr>
          <w:szCs w:val="20"/>
        </w:rPr>
        <w:t xml:space="preserve">. We want to thank Efres Belmonte-Reche for helpful comments. </w:t>
      </w:r>
      <w:r w:rsidR="00C959BD" w:rsidRPr="00C959BD">
        <w:rPr>
          <w:szCs w:val="20"/>
        </w:rPr>
        <w:t xml:space="preserve">A preprint of this work was published </w:t>
      </w:r>
      <w:r w:rsidR="00C1512B">
        <w:rPr>
          <w:szCs w:val="20"/>
        </w:rPr>
        <w:t xml:space="preserve">at </w:t>
      </w:r>
      <w:r w:rsidR="00C959BD" w:rsidRPr="00C959BD">
        <w:rPr>
          <w:szCs w:val="20"/>
        </w:rPr>
        <w:t>OSF.io</w:t>
      </w:r>
      <w:r w:rsidR="00C959BD" w:rsidRPr="00C959BD">
        <w:rPr>
          <w:szCs w:val="20"/>
        </w:rPr>
        <w:fldChar w:fldCharType="begin"/>
      </w:r>
      <w:r w:rsidR="00C959BD" w:rsidRPr="00C959BD">
        <w:rPr>
          <w:szCs w:val="20"/>
        </w:rPr>
        <w:instrText xml:space="preserve"> ADDIN EN.CITE &lt;EndNote&gt;&lt;Cite&gt;&lt;Author&gt;McKernan&lt;/Author&gt;&lt;Year&gt;2021&lt;/Year&gt;&lt;RecNum&gt;778&lt;/RecNum&gt;&lt;DisplayText&gt;&lt;style size="10"&gt;[93]&lt;/style&gt;&lt;/DisplayText&gt;&lt;record&gt;&lt;rec-number&gt;778&lt;/rec-number&gt;&lt;foreign-keys&gt;&lt;key app="EN" db-id="rffeasvxn5fdtpesr99vzsdk0wzapfta9zev" timestamp="1643219979"&gt;778&lt;/key&gt;&lt;/foreign-keys&gt;&lt;ref-type name="Journal Article"&gt;17&lt;/ref-type&gt;&lt;contributors&gt;&lt;authors&gt;&lt;author&gt;McKernan, K.&lt;/author&gt;&lt;/authors&gt;&lt;/contributors&gt;&lt;titles&gt;&lt;title&gt;Differences in Vaccine and SARS-CoV-2 Replication Derived mRNA: Implications for Cell Biology and Future Disease&lt;/title&gt;&lt;secondary-title&gt;OSF.io&lt;/secondary-title&gt;&lt;/titles&gt;&lt;periodical&gt;&lt;full-title&gt;OSF.io&lt;/full-title&gt;&lt;/periodical&gt;&lt;dates&gt;&lt;year&gt;2021&lt;/year&gt;&lt;/dates&gt;&lt;urls&gt;&lt;related-urls&gt;&lt;url&gt;osf.io/mfh6w/ &lt;/url&gt;&lt;/related-urls&gt;&lt;/urls&gt;&lt;electronic-resource-num&gt;10.31219/osf.io/bcsa6&lt;/electronic-resource-num&gt;&lt;/record&gt;&lt;/Cite&gt;&lt;/EndNote&gt;</w:instrText>
      </w:r>
      <w:r w:rsidR="00C959BD" w:rsidRPr="00C959BD">
        <w:rPr>
          <w:szCs w:val="20"/>
        </w:rPr>
        <w:fldChar w:fldCharType="separate"/>
      </w:r>
      <w:r w:rsidR="00C959BD" w:rsidRPr="00C959BD">
        <w:rPr>
          <w:szCs w:val="20"/>
        </w:rPr>
        <w:t>[93]</w:t>
      </w:r>
      <w:r w:rsidR="00C959BD" w:rsidRPr="00C959BD">
        <w:rPr>
          <w:szCs w:val="20"/>
        </w:rPr>
        <w:fldChar w:fldCharType="end"/>
      </w:r>
      <w:r w:rsidR="00CF344D">
        <w:rPr>
          <w:szCs w:val="20"/>
        </w:rPr>
        <w:t xml:space="preserve"> and on Substack</w:t>
      </w:r>
      <w:r w:rsidR="00CF344D">
        <w:rPr>
          <w:szCs w:val="20"/>
        </w:rPr>
        <w:fldChar w:fldCharType="begin"/>
      </w:r>
      <w:r w:rsidR="00CF344D">
        <w:rPr>
          <w:szCs w:val="20"/>
        </w:rPr>
        <w:instrText xml:space="preserve"> ADDIN EN.CITE &lt;EndNote&gt;&lt;Cite&gt;&lt;Author&gt;McKernan&lt;/Author&gt;&lt;Year&gt;2021&lt;/Year&gt;&lt;RecNum&gt;779&lt;/RecNum&gt;&lt;DisplayText&gt;&lt;style size="10"&gt;[94]&lt;/style&gt;&lt;/DisplayText&gt;&lt;record&gt;&lt;rec-number&gt;779&lt;/rec-number&gt;&lt;foreign-keys&gt;&lt;key app="EN" db-id="rffeasvxn5fdtpesr99vzsdk0wzapfta9zev" timestamp="1643599375"&gt;779&lt;/key&gt;&lt;/foreign-keys&gt;&lt;ref-type name="Journal Article"&gt;17&lt;/ref-type&gt;&lt;contributors&gt;&lt;authors&gt;&lt;author&gt;McKernan, K.&lt;/author&gt;&lt;/authors&gt;&lt;/contributors&gt;&lt;titles&gt;&lt;title&gt;Differences in Vaccine and SARS-CoV-2 Replication Derived mRNA: Implications for Cell Biology and Future Disease&lt;/title&gt;&lt;secondary-title&gt;Substack&lt;/secondary-title&gt;&lt;/titles&gt;&lt;periodical&gt;&lt;full-title&gt;Substack&lt;/full-title&gt;&lt;/periodical&gt;&lt;dates&gt;&lt;year&gt;2021&lt;/year&gt;&lt;/dates&gt;&lt;urls&gt;&lt;related-urls&gt;&lt;url&gt;https://anandamide.substack.com/p/differences-in-vaccine-and-sars-cov/comments&lt;/url&gt;&lt;/related-urls&gt;&lt;/urls&gt;&lt;/record&gt;&lt;/Cite&gt;&lt;/EndNote&gt;</w:instrText>
      </w:r>
      <w:r w:rsidR="00CF344D">
        <w:rPr>
          <w:szCs w:val="20"/>
        </w:rPr>
        <w:fldChar w:fldCharType="separate"/>
      </w:r>
      <w:r w:rsidR="00CF344D">
        <w:rPr>
          <w:szCs w:val="20"/>
        </w:rPr>
        <w:t>[94]</w:t>
      </w:r>
      <w:r w:rsidR="00CF344D">
        <w:rPr>
          <w:szCs w:val="20"/>
        </w:rPr>
        <w:fldChar w:fldCharType="end"/>
      </w:r>
      <w:r w:rsidR="00CF344D">
        <w:rPr>
          <w:szCs w:val="20"/>
        </w:rPr>
        <w:t>.</w:t>
      </w:r>
    </w:p>
    <w:p w14:paraId="66E194B6" w14:textId="639060DB" w:rsidR="007612A9" w:rsidRDefault="007612A9" w:rsidP="007612A9">
      <w:pPr>
        <w:ind w:left="1790"/>
        <w:rPr>
          <w:noProof/>
          <w:sz w:val="20"/>
          <w:szCs w:val="20"/>
        </w:rPr>
      </w:pPr>
      <w:r w:rsidRPr="007612A9">
        <w:rPr>
          <w:b/>
          <w:bCs/>
          <w:sz w:val="20"/>
          <w:szCs w:val="15"/>
        </w:rPr>
        <w:t>Data availability</w:t>
      </w:r>
      <w:r>
        <w:rPr>
          <w:szCs w:val="20"/>
        </w:rPr>
        <w:t xml:space="preserve">. </w:t>
      </w:r>
      <w:r w:rsidRPr="007612A9">
        <w:rPr>
          <w:rFonts w:ascii="Palatino Linotype" w:hAnsi="Palatino Linotype"/>
          <w:sz w:val="20"/>
          <w:szCs w:val="15"/>
        </w:rPr>
        <w:t xml:space="preserve">The DNA Sequence </w:t>
      </w:r>
      <w:r w:rsidRPr="007612A9">
        <w:rPr>
          <w:rFonts w:ascii="Palatino Linotype" w:hAnsi="Palatino Linotype"/>
          <w:color w:val="000000"/>
          <w:sz w:val="20"/>
          <w:szCs w:val="20"/>
        </w:rPr>
        <w:t xml:space="preserve">data used to support the findings of this study have been deposited in </w:t>
      </w:r>
      <w:proofErr w:type="spellStart"/>
      <w:r>
        <w:rPr>
          <w:rFonts w:ascii="Palatino Linotype" w:hAnsi="Palatino Linotype"/>
          <w:color w:val="000000"/>
          <w:sz w:val="20"/>
          <w:szCs w:val="20"/>
        </w:rPr>
        <w:t>Github</w:t>
      </w:r>
      <w:proofErr w:type="spellEnd"/>
      <w:r>
        <w:rPr>
          <w:rFonts w:ascii="Palatino Linotype" w:hAnsi="Palatino Linotype"/>
          <w:color w:val="000000"/>
          <w:sz w:val="20"/>
          <w:szCs w:val="20"/>
        </w:rPr>
        <w:t xml:space="preserve"> by </w:t>
      </w:r>
      <w:r w:rsidRPr="007612A9">
        <w:rPr>
          <w:rFonts w:ascii="Palatino Linotype" w:hAnsi="Palatino Linotype"/>
          <w:noProof/>
          <w:sz w:val="20"/>
          <w:szCs w:val="20"/>
        </w:rPr>
        <w:t>Dae-Eun Jeong</w:t>
      </w:r>
      <w:r w:rsidRPr="007612A9">
        <w:rPr>
          <w:rFonts w:ascii="Palatino Linotype" w:hAnsi="Palatino Linotype"/>
          <w:noProof/>
          <w:sz w:val="20"/>
          <w:szCs w:val="20"/>
        </w:rPr>
        <w:t xml:space="preserve"> </w:t>
      </w:r>
      <w:r w:rsidRPr="007612A9">
        <w:rPr>
          <w:rFonts w:ascii="Palatino Linotype" w:hAnsi="Palatino Linotype"/>
          <w:i/>
          <w:iCs/>
          <w:noProof/>
          <w:sz w:val="20"/>
          <w:szCs w:val="20"/>
        </w:rPr>
        <w:t>et al</w:t>
      </w:r>
      <w:r w:rsidRPr="007612A9">
        <w:rPr>
          <w:rFonts w:ascii="Palatino Linotype" w:hAnsi="Palatino Linotype"/>
          <w:noProof/>
          <w:sz w:val="20"/>
          <w:szCs w:val="20"/>
        </w:rPr>
        <w:t>.</w:t>
      </w:r>
      <w:r w:rsidRPr="007612A9">
        <w:rPr>
          <w:noProof/>
          <w:sz w:val="20"/>
          <w:szCs w:val="20"/>
        </w:rPr>
        <w:t xml:space="preserve"> </w:t>
      </w:r>
    </w:p>
    <w:p w14:paraId="6D0E8C12" w14:textId="461A064D" w:rsidR="00C959BD" w:rsidRPr="007612A9" w:rsidRDefault="007612A9" w:rsidP="007612A9">
      <w:pPr>
        <w:ind w:left="1790"/>
        <w:rPr>
          <w:rFonts w:ascii="Palatino Linotype" w:hAnsi="Palatino Linotype"/>
          <w:sz w:val="20"/>
          <w:szCs w:val="20"/>
        </w:rPr>
      </w:pPr>
      <w:r w:rsidRPr="007612A9">
        <w:rPr>
          <w:rFonts w:ascii="Palatino Linotype" w:hAnsi="Palatino Linotype"/>
          <w:sz w:val="20"/>
          <w:szCs w:val="20"/>
        </w:rPr>
        <w:t>https://github.com/NAalytics/Assemblies-of-putative-SARS-CoV2-spike-encoding-mRNA-sequences-for-vaccines-BNT-162b2-and-mRNA-1273</w:t>
      </w:r>
    </w:p>
    <w:p w14:paraId="601FC384" w14:textId="77777777" w:rsidR="00C959BD" w:rsidRDefault="00D61486" w:rsidP="00C959BD">
      <w:pPr>
        <w:pStyle w:val="MDPI62BackMatter"/>
        <w:ind w:left="1790"/>
        <w:rPr>
          <w:sz w:val="20"/>
          <w:szCs w:val="21"/>
        </w:rPr>
      </w:pPr>
      <w:r w:rsidRPr="00C959BD">
        <w:rPr>
          <w:b/>
          <w:sz w:val="20"/>
          <w:szCs w:val="21"/>
        </w:rPr>
        <w:t>Author Contributions:</w:t>
      </w:r>
      <w:r w:rsidRPr="00C959BD">
        <w:rPr>
          <w:sz w:val="20"/>
          <w:szCs w:val="21"/>
        </w:rPr>
        <w:t xml:space="preserve"> “Conceptualization, </w:t>
      </w:r>
      <w:r w:rsidR="008E018E" w:rsidRPr="00C959BD">
        <w:rPr>
          <w:sz w:val="20"/>
          <w:szCs w:val="21"/>
        </w:rPr>
        <w:t>K</w:t>
      </w:r>
      <w:r w:rsidRPr="00C959BD">
        <w:rPr>
          <w:sz w:val="20"/>
          <w:szCs w:val="21"/>
        </w:rPr>
        <w:t>.</w:t>
      </w:r>
      <w:r w:rsidR="008E018E" w:rsidRPr="00C959BD">
        <w:rPr>
          <w:sz w:val="20"/>
          <w:szCs w:val="21"/>
        </w:rPr>
        <w:t>M</w:t>
      </w:r>
      <w:r w:rsidRPr="00C959BD">
        <w:rPr>
          <w:sz w:val="20"/>
          <w:szCs w:val="21"/>
        </w:rPr>
        <w:t>.</w:t>
      </w:r>
      <w:r w:rsidR="008E018E" w:rsidRPr="00C959BD">
        <w:rPr>
          <w:sz w:val="20"/>
          <w:szCs w:val="21"/>
        </w:rPr>
        <w:t>,</w:t>
      </w:r>
      <w:r w:rsidRPr="00C959BD">
        <w:rPr>
          <w:sz w:val="20"/>
          <w:szCs w:val="21"/>
        </w:rPr>
        <w:t xml:space="preserve"> </w:t>
      </w:r>
      <w:r w:rsidR="008E018E" w:rsidRPr="00C959BD">
        <w:rPr>
          <w:sz w:val="20"/>
          <w:szCs w:val="21"/>
        </w:rPr>
        <w:t>A</w:t>
      </w:r>
      <w:r w:rsidRPr="00C959BD">
        <w:rPr>
          <w:sz w:val="20"/>
          <w:szCs w:val="21"/>
        </w:rPr>
        <w:t>.</w:t>
      </w:r>
      <w:r w:rsidR="008E018E" w:rsidRPr="00C959BD">
        <w:rPr>
          <w:sz w:val="20"/>
          <w:szCs w:val="21"/>
        </w:rPr>
        <w:t>K. and P.M.</w:t>
      </w:r>
      <w:r w:rsidRPr="00C959BD">
        <w:rPr>
          <w:sz w:val="20"/>
          <w:szCs w:val="21"/>
        </w:rPr>
        <w:t>.; methodology,</w:t>
      </w:r>
      <w:r w:rsidR="008E018E" w:rsidRPr="00C959BD">
        <w:rPr>
          <w:sz w:val="20"/>
          <w:szCs w:val="21"/>
        </w:rPr>
        <w:t xml:space="preserve"> K.M., and A.K.</w:t>
      </w:r>
      <w:r w:rsidRPr="00C959BD">
        <w:rPr>
          <w:sz w:val="20"/>
          <w:szCs w:val="21"/>
        </w:rPr>
        <w:t xml:space="preserve">.; </w:t>
      </w:r>
      <w:r w:rsidR="00C959BD">
        <w:rPr>
          <w:sz w:val="20"/>
          <w:szCs w:val="21"/>
        </w:rPr>
        <w:t>w</w:t>
      </w:r>
      <w:r w:rsidRPr="00C959BD">
        <w:rPr>
          <w:sz w:val="20"/>
          <w:szCs w:val="21"/>
        </w:rPr>
        <w:t xml:space="preserve">riting—original draft preparation, </w:t>
      </w:r>
      <w:r w:rsidR="008E018E" w:rsidRPr="00C959BD">
        <w:rPr>
          <w:sz w:val="20"/>
          <w:szCs w:val="21"/>
        </w:rPr>
        <w:t>K</w:t>
      </w:r>
      <w:r w:rsidRPr="00C959BD">
        <w:rPr>
          <w:sz w:val="20"/>
          <w:szCs w:val="21"/>
        </w:rPr>
        <w:t>.</w:t>
      </w:r>
      <w:r w:rsidR="008E018E" w:rsidRPr="00C959BD">
        <w:rPr>
          <w:sz w:val="20"/>
          <w:szCs w:val="21"/>
        </w:rPr>
        <w:t>M</w:t>
      </w:r>
      <w:r w:rsidRPr="00C959BD">
        <w:rPr>
          <w:sz w:val="20"/>
          <w:szCs w:val="21"/>
        </w:rPr>
        <w:t xml:space="preserve">.; writing—review and editing, </w:t>
      </w:r>
      <w:r w:rsidR="008E018E" w:rsidRPr="00C959BD">
        <w:rPr>
          <w:sz w:val="20"/>
          <w:szCs w:val="21"/>
        </w:rPr>
        <w:t>K.M., A.K. and P.M</w:t>
      </w:r>
      <w:r w:rsidRPr="00C959BD">
        <w:rPr>
          <w:sz w:val="20"/>
          <w:szCs w:val="21"/>
        </w:rPr>
        <w:t xml:space="preserve">. </w:t>
      </w:r>
    </w:p>
    <w:p w14:paraId="601990EA" w14:textId="44E35424" w:rsidR="00D61486" w:rsidRPr="00C959BD" w:rsidRDefault="00D61486" w:rsidP="00C959BD">
      <w:pPr>
        <w:pStyle w:val="MDPI62BackMatter"/>
        <w:ind w:left="1790"/>
        <w:rPr>
          <w:sz w:val="20"/>
          <w:szCs w:val="21"/>
        </w:rPr>
      </w:pPr>
      <w:r w:rsidRPr="00C959BD">
        <w:rPr>
          <w:b/>
          <w:sz w:val="20"/>
          <w:szCs w:val="21"/>
        </w:rPr>
        <w:t>Conflicts of Interest:</w:t>
      </w:r>
      <w:r w:rsidRPr="00C959BD">
        <w:rPr>
          <w:sz w:val="20"/>
          <w:szCs w:val="21"/>
        </w:rPr>
        <w:t xml:space="preserve"> “The authors declare no conflict of interest</w:t>
      </w:r>
    </w:p>
    <w:p w14:paraId="17F6FBCC" w14:textId="77777777" w:rsidR="00781A5F" w:rsidRDefault="00781A5F" w:rsidP="00781A5F">
      <w:pPr>
        <w:pStyle w:val="MDPI71References"/>
        <w:numPr>
          <w:ilvl w:val="0"/>
          <w:numId w:val="0"/>
        </w:numPr>
        <w:ind w:left="425"/>
      </w:pPr>
    </w:p>
    <w:p w14:paraId="33D03BF0" w14:textId="77777777" w:rsidR="00CF344D" w:rsidRPr="00CF344D" w:rsidRDefault="00781A5F" w:rsidP="00CF344D">
      <w:pPr>
        <w:pStyle w:val="EndNoteBibliographyTitle"/>
      </w:pPr>
      <w:r>
        <w:fldChar w:fldCharType="begin"/>
      </w:r>
      <w:r>
        <w:instrText xml:space="preserve"> ADDIN EN.REFLIST </w:instrText>
      </w:r>
      <w:r>
        <w:fldChar w:fldCharType="separate"/>
      </w:r>
      <w:r w:rsidR="00CF344D" w:rsidRPr="00CF344D">
        <w:t>References</w:t>
      </w:r>
    </w:p>
    <w:p w14:paraId="2A1C5B5F" w14:textId="77777777" w:rsidR="00CF344D" w:rsidRPr="00CF344D" w:rsidRDefault="00CF344D" w:rsidP="00CF344D">
      <w:pPr>
        <w:pStyle w:val="EndNoteBibliographyTitle"/>
      </w:pPr>
    </w:p>
    <w:p w14:paraId="0D3BB062" w14:textId="77777777" w:rsidR="00CF344D" w:rsidRPr="00CF344D" w:rsidRDefault="00CF344D" w:rsidP="00CF344D">
      <w:pPr>
        <w:pStyle w:val="EndNoteBibliography"/>
        <w:ind w:left="720" w:hanging="720"/>
      </w:pPr>
      <w:r w:rsidRPr="00CF344D">
        <w:t>1.</w:t>
      </w:r>
      <w:r w:rsidRPr="00CF344D">
        <w:tab/>
        <w:t xml:space="preserve">Sauna, Z.E.; Kimchi-Sarfaty, C. Understanding the contribution of synonymous mutations to human disease. </w:t>
      </w:r>
      <w:r w:rsidRPr="00CF344D">
        <w:rPr>
          <w:i/>
        </w:rPr>
        <w:t xml:space="preserve">Nat Rev Genet </w:t>
      </w:r>
      <w:r w:rsidRPr="00CF344D">
        <w:rPr>
          <w:b/>
        </w:rPr>
        <w:t>2011</w:t>
      </w:r>
      <w:r w:rsidRPr="00CF344D">
        <w:t xml:space="preserve">, </w:t>
      </w:r>
      <w:r w:rsidRPr="00CF344D">
        <w:rPr>
          <w:i/>
        </w:rPr>
        <w:t>12</w:t>
      </w:r>
      <w:r w:rsidRPr="00CF344D">
        <w:t>, 683-691, doi:10.1038/nrg3051.</w:t>
      </w:r>
    </w:p>
    <w:p w14:paraId="1624A658" w14:textId="77777777" w:rsidR="00CF344D" w:rsidRPr="00CF344D" w:rsidRDefault="00CF344D" w:rsidP="00CF344D">
      <w:pPr>
        <w:pStyle w:val="EndNoteBibliography"/>
        <w:ind w:left="720" w:hanging="720"/>
      </w:pPr>
      <w:r w:rsidRPr="00CF344D">
        <w:t>2.</w:t>
      </w:r>
      <w:r w:rsidRPr="00CF344D">
        <w:tab/>
        <w:t xml:space="preserve">Chen, R.; Davydov, E.V.; Sirota, M.; Butte, A.J. Non-synonymous and synonymous coding SNPs show similar likelihood and effect size of human disease association. </w:t>
      </w:r>
      <w:r w:rsidRPr="00CF344D">
        <w:rPr>
          <w:i/>
        </w:rPr>
        <w:t xml:space="preserve">PloS one </w:t>
      </w:r>
      <w:r w:rsidRPr="00CF344D">
        <w:rPr>
          <w:b/>
        </w:rPr>
        <w:t>2010</w:t>
      </w:r>
      <w:r w:rsidRPr="00CF344D">
        <w:t xml:space="preserve">, </w:t>
      </w:r>
      <w:r w:rsidRPr="00CF344D">
        <w:rPr>
          <w:i/>
        </w:rPr>
        <w:t>5</w:t>
      </w:r>
      <w:r w:rsidRPr="00CF344D">
        <w:t>, e13574, doi:10.1371/journal.pone.0013574.</w:t>
      </w:r>
    </w:p>
    <w:p w14:paraId="3D19BA2D" w14:textId="77777777" w:rsidR="00CF344D" w:rsidRPr="00CF344D" w:rsidRDefault="00CF344D" w:rsidP="00CF344D">
      <w:pPr>
        <w:pStyle w:val="EndNoteBibliography"/>
        <w:ind w:left="720" w:hanging="720"/>
      </w:pPr>
      <w:r w:rsidRPr="00CF344D">
        <w:t>3.</w:t>
      </w:r>
      <w:r w:rsidRPr="00CF344D">
        <w:tab/>
        <w:t xml:space="preserve">Guerra, A.P.; Calvo, E.P.; Wasserman, M.; Chaparro-Olaya, J. Production of recombinant proteins from Plasmodium falciparum in Escherichia coli. </w:t>
      </w:r>
      <w:r w:rsidRPr="00CF344D">
        <w:rPr>
          <w:i/>
        </w:rPr>
        <w:t xml:space="preserve">Biomedica </w:t>
      </w:r>
      <w:r w:rsidRPr="00CF344D">
        <w:rPr>
          <w:b/>
        </w:rPr>
        <w:t>2016</w:t>
      </w:r>
      <w:r w:rsidRPr="00CF344D">
        <w:t xml:space="preserve">, </w:t>
      </w:r>
      <w:r w:rsidRPr="00CF344D">
        <w:rPr>
          <w:i/>
        </w:rPr>
        <w:t>36</w:t>
      </w:r>
      <w:r w:rsidRPr="00CF344D">
        <w:t>, 97-108, doi:10.7705/biomedica.v36i3.3011.</w:t>
      </w:r>
    </w:p>
    <w:p w14:paraId="165E6F96" w14:textId="77777777" w:rsidR="00CF344D" w:rsidRPr="00CF344D" w:rsidRDefault="00CF344D" w:rsidP="00CF344D">
      <w:pPr>
        <w:pStyle w:val="EndNoteBibliography"/>
        <w:ind w:left="720" w:hanging="720"/>
      </w:pPr>
      <w:r w:rsidRPr="00CF344D">
        <w:t>4.</w:t>
      </w:r>
      <w:r w:rsidRPr="00CF344D">
        <w:tab/>
        <w:t xml:space="preserve">Denman, R.B. Using RNAFOLD to predict the activity of small catalytic RNAs. </w:t>
      </w:r>
      <w:r w:rsidRPr="00CF344D">
        <w:rPr>
          <w:i/>
        </w:rPr>
        <w:t xml:space="preserve">BioTechniques </w:t>
      </w:r>
      <w:r w:rsidRPr="00CF344D">
        <w:rPr>
          <w:b/>
        </w:rPr>
        <w:t>1993</w:t>
      </w:r>
      <w:r w:rsidRPr="00CF344D">
        <w:t xml:space="preserve">, </w:t>
      </w:r>
      <w:r w:rsidRPr="00CF344D">
        <w:rPr>
          <w:i/>
        </w:rPr>
        <w:t>15</w:t>
      </w:r>
      <w:r w:rsidRPr="00CF344D">
        <w:t>, 1090-1095.</w:t>
      </w:r>
    </w:p>
    <w:p w14:paraId="0413EB00" w14:textId="77777777" w:rsidR="00CF344D" w:rsidRPr="00CF344D" w:rsidRDefault="00CF344D" w:rsidP="00CF344D">
      <w:pPr>
        <w:pStyle w:val="EndNoteBibliography"/>
        <w:ind w:left="720" w:hanging="720"/>
      </w:pPr>
      <w:r w:rsidRPr="00CF344D">
        <w:t>5.</w:t>
      </w:r>
      <w:r w:rsidRPr="00CF344D">
        <w:tab/>
        <w:t xml:space="preserve">Kikin, O.; D'Antonio, L.; Bagga, P.S. QGRS Mapper: a web-based server for predicting G-quadruplexes in nucleotide sequences. </w:t>
      </w:r>
      <w:r w:rsidRPr="00CF344D">
        <w:rPr>
          <w:i/>
        </w:rPr>
        <w:t xml:space="preserve">Nucleic acids research </w:t>
      </w:r>
      <w:r w:rsidRPr="00CF344D">
        <w:rPr>
          <w:b/>
        </w:rPr>
        <w:t>2006</w:t>
      </w:r>
      <w:r w:rsidRPr="00CF344D">
        <w:t xml:space="preserve">, </w:t>
      </w:r>
      <w:r w:rsidRPr="00CF344D">
        <w:rPr>
          <w:i/>
        </w:rPr>
        <w:t>34</w:t>
      </w:r>
      <w:r w:rsidRPr="00CF344D">
        <w:t>, W676-682, doi:10.1093/nar/gkl253.</w:t>
      </w:r>
    </w:p>
    <w:p w14:paraId="72AABC92" w14:textId="77777777" w:rsidR="00CF344D" w:rsidRPr="00CF344D" w:rsidRDefault="00CF344D" w:rsidP="00CF344D">
      <w:pPr>
        <w:pStyle w:val="EndNoteBibliography"/>
        <w:ind w:left="720" w:hanging="720"/>
      </w:pPr>
      <w:r w:rsidRPr="00CF344D">
        <w:t>6.</w:t>
      </w:r>
      <w:r w:rsidRPr="00CF344D">
        <w:tab/>
        <w:t xml:space="preserve">Robinson, J.T.; Thorvaldsdottir, H.; Wenger, A.M.; Zehir, A.; Mesirov, J.P. Variant Review with the Integrative Genomics Viewer. </w:t>
      </w:r>
      <w:r w:rsidRPr="00CF344D">
        <w:rPr>
          <w:i/>
        </w:rPr>
        <w:t xml:space="preserve">Cancer research </w:t>
      </w:r>
      <w:r w:rsidRPr="00CF344D">
        <w:rPr>
          <w:b/>
        </w:rPr>
        <w:t>2017</w:t>
      </w:r>
      <w:r w:rsidRPr="00CF344D">
        <w:t xml:space="preserve">, </w:t>
      </w:r>
      <w:r w:rsidRPr="00CF344D">
        <w:rPr>
          <w:i/>
        </w:rPr>
        <w:t>77</w:t>
      </w:r>
      <w:r w:rsidRPr="00CF344D">
        <w:t>, e31-e34, doi:10.1158/0008-5472.CAN-17-0337.</w:t>
      </w:r>
    </w:p>
    <w:p w14:paraId="4C4EBEC4" w14:textId="77777777" w:rsidR="00CF344D" w:rsidRPr="00CF344D" w:rsidRDefault="00CF344D" w:rsidP="00CF344D">
      <w:pPr>
        <w:pStyle w:val="EndNoteBibliography"/>
        <w:ind w:left="720" w:hanging="720"/>
      </w:pPr>
      <w:r w:rsidRPr="00CF344D">
        <w:t>7.</w:t>
      </w:r>
      <w:r w:rsidRPr="00CF344D">
        <w:tab/>
        <w:t xml:space="preserve">Thorvaldsdottir, H.; Robinson, J.T.; Mesirov, J.P. Integrative Genomics Viewer (IGV): high-performance genomics data visualization and exploration. </w:t>
      </w:r>
      <w:r w:rsidRPr="00CF344D">
        <w:rPr>
          <w:i/>
        </w:rPr>
        <w:t xml:space="preserve">Briefings in bioinformatics </w:t>
      </w:r>
      <w:r w:rsidRPr="00CF344D">
        <w:rPr>
          <w:b/>
        </w:rPr>
        <w:t>2013</w:t>
      </w:r>
      <w:r w:rsidRPr="00CF344D">
        <w:t xml:space="preserve">, </w:t>
      </w:r>
      <w:r w:rsidRPr="00CF344D">
        <w:rPr>
          <w:i/>
        </w:rPr>
        <w:t>14</w:t>
      </w:r>
      <w:r w:rsidRPr="00CF344D">
        <w:t>, 178-192, doi:10.1093/bib/bbs017.</w:t>
      </w:r>
    </w:p>
    <w:p w14:paraId="0F52B3E0" w14:textId="77777777" w:rsidR="00CF344D" w:rsidRPr="00CF344D" w:rsidRDefault="00CF344D" w:rsidP="00CF344D">
      <w:pPr>
        <w:pStyle w:val="EndNoteBibliography"/>
        <w:ind w:left="720" w:hanging="720"/>
      </w:pPr>
      <w:r w:rsidRPr="00CF344D">
        <w:t>8.</w:t>
      </w:r>
      <w:r w:rsidRPr="00CF344D">
        <w:tab/>
        <w:t xml:space="preserve">Robinson, J.T.; Thorvaldsdottir, H.; Winckler, W.; Guttman, M.; Lander, E.S.; Getz, G.; Mesirov, J.P. Integrative genomics viewer. </w:t>
      </w:r>
      <w:r w:rsidRPr="00CF344D">
        <w:rPr>
          <w:i/>
        </w:rPr>
        <w:t xml:space="preserve">Nature biotechnology </w:t>
      </w:r>
      <w:r w:rsidRPr="00CF344D">
        <w:rPr>
          <w:b/>
        </w:rPr>
        <w:t>2011</w:t>
      </w:r>
      <w:r w:rsidRPr="00CF344D">
        <w:t xml:space="preserve">, </w:t>
      </w:r>
      <w:r w:rsidRPr="00CF344D">
        <w:rPr>
          <w:i/>
        </w:rPr>
        <w:t>29</w:t>
      </w:r>
      <w:r w:rsidRPr="00CF344D">
        <w:t>, 24-26, doi:10.1038/nbt.1754.</w:t>
      </w:r>
    </w:p>
    <w:p w14:paraId="5A8A9660" w14:textId="77777777" w:rsidR="00CF344D" w:rsidRPr="00CF344D" w:rsidRDefault="00CF344D" w:rsidP="00CF344D">
      <w:pPr>
        <w:pStyle w:val="EndNoteBibliography"/>
        <w:ind w:left="720" w:hanging="720"/>
      </w:pPr>
      <w:r w:rsidRPr="00CF344D">
        <w:t>9.</w:t>
      </w:r>
      <w:r w:rsidRPr="00CF344D">
        <w:tab/>
        <w:t xml:space="preserve">Zhang, R.; Xiao, K.; Gu, Y.; Liu, H.; Sun, X. Whole Genome Identification of Potential G-Quadruplexes and Analysis of the G-Quadruplex Binding Domain for SARS-CoV-2. </w:t>
      </w:r>
      <w:r w:rsidRPr="00CF344D">
        <w:rPr>
          <w:i/>
        </w:rPr>
        <w:t xml:space="preserve">Frontiers in genetics </w:t>
      </w:r>
      <w:r w:rsidRPr="00CF344D">
        <w:rPr>
          <w:b/>
        </w:rPr>
        <w:t>2020</w:t>
      </w:r>
      <w:r w:rsidRPr="00CF344D">
        <w:t xml:space="preserve">, </w:t>
      </w:r>
      <w:r w:rsidRPr="00CF344D">
        <w:rPr>
          <w:i/>
        </w:rPr>
        <w:t>11</w:t>
      </w:r>
      <w:r w:rsidRPr="00CF344D">
        <w:t>, 587829, doi:10.3389/fgene.2020.587829.</w:t>
      </w:r>
    </w:p>
    <w:p w14:paraId="44FBCD21" w14:textId="77777777" w:rsidR="00CF344D" w:rsidRPr="00CF344D" w:rsidRDefault="00CF344D" w:rsidP="00CF344D">
      <w:pPr>
        <w:pStyle w:val="EndNoteBibliography"/>
        <w:ind w:left="720" w:hanging="720"/>
      </w:pPr>
      <w:r w:rsidRPr="00CF344D">
        <w:t>10.</w:t>
      </w:r>
      <w:r w:rsidRPr="00CF344D">
        <w:tab/>
        <w:t xml:space="preserve">Ji, D.; Juhas, M.; Tsang, C.M.; Kwok, C.K.; Li, Y.; Zhang, Y. Discovery of G-quadruplex-forming sequences in SARS-CoV-2. </w:t>
      </w:r>
      <w:r w:rsidRPr="00CF344D">
        <w:rPr>
          <w:i/>
        </w:rPr>
        <w:t xml:space="preserve">Briefings in bioinformatics </w:t>
      </w:r>
      <w:r w:rsidRPr="00CF344D">
        <w:rPr>
          <w:b/>
        </w:rPr>
        <w:t>2021</w:t>
      </w:r>
      <w:r w:rsidRPr="00CF344D">
        <w:t xml:space="preserve">, </w:t>
      </w:r>
      <w:r w:rsidRPr="00CF344D">
        <w:rPr>
          <w:i/>
        </w:rPr>
        <w:t>22</w:t>
      </w:r>
      <w:r w:rsidRPr="00CF344D">
        <w:t>, 1150-1160, doi:10.1093/bib/bbaa114.</w:t>
      </w:r>
    </w:p>
    <w:p w14:paraId="18D0281A" w14:textId="77777777" w:rsidR="00CF344D" w:rsidRPr="00CF344D" w:rsidRDefault="00CF344D" w:rsidP="00CF344D">
      <w:pPr>
        <w:pStyle w:val="EndNoteBibliography"/>
        <w:ind w:left="720" w:hanging="720"/>
      </w:pPr>
      <w:r w:rsidRPr="00CF344D">
        <w:t>11.</w:t>
      </w:r>
      <w:r w:rsidRPr="00CF344D">
        <w:tab/>
        <w:t xml:space="preserve">Cui, H.; Zhang, L. G-Quadruplexes Are Present in Human Coronaviruses Including SARS-CoV-2. </w:t>
      </w:r>
      <w:r w:rsidRPr="00CF344D">
        <w:rPr>
          <w:i/>
        </w:rPr>
        <w:t xml:space="preserve">Frontiers in microbiology </w:t>
      </w:r>
      <w:r w:rsidRPr="00CF344D">
        <w:rPr>
          <w:b/>
        </w:rPr>
        <w:t>2020</w:t>
      </w:r>
      <w:r w:rsidRPr="00CF344D">
        <w:t xml:space="preserve">, </w:t>
      </w:r>
      <w:r w:rsidRPr="00CF344D">
        <w:rPr>
          <w:i/>
        </w:rPr>
        <w:t>11</w:t>
      </w:r>
      <w:r w:rsidRPr="00CF344D">
        <w:t>, 567317, doi:10.3389/fmicb.2020.567317.</w:t>
      </w:r>
    </w:p>
    <w:p w14:paraId="6919FCF3" w14:textId="77777777" w:rsidR="00CF344D" w:rsidRPr="00CF344D" w:rsidRDefault="00CF344D" w:rsidP="00CF344D">
      <w:pPr>
        <w:pStyle w:val="EndNoteBibliography"/>
        <w:ind w:left="720" w:hanging="720"/>
      </w:pPr>
      <w:r w:rsidRPr="00CF344D">
        <w:t>12.</w:t>
      </w:r>
      <w:r w:rsidRPr="00CF344D">
        <w:tab/>
        <w:t xml:space="preserve">Belmonte-Reche, E.; Serrano-Chacon, I.; Gonzalez, C.; Gallo, J.; Banobre-Lopez, M. Potential G-quadruplexes and i-Motifs in the SARS-CoV-2. </w:t>
      </w:r>
      <w:r w:rsidRPr="00CF344D">
        <w:rPr>
          <w:i/>
        </w:rPr>
        <w:t xml:space="preserve">PloS one </w:t>
      </w:r>
      <w:r w:rsidRPr="00CF344D">
        <w:rPr>
          <w:b/>
        </w:rPr>
        <w:t>2021</w:t>
      </w:r>
      <w:r w:rsidRPr="00CF344D">
        <w:t xml:space="preserve">, </w:t>
      </w:r>
      <w:r w:rsidRPr="00CF344D">
        <w:rPr>
          <w:i/>
        </w:rPr>
        <w:t>16</w:t>
      </w:r>
      <w:r w:rsidRPr="00CF344D">
        <w:t>, e0250654, doi:10.1371/journal.pone.0250654.</w:t>
      </w:r>
    </w:p>
    <w:p w14:paraId="447E8B4A" w14:textId="77777777" w:rsidR="00CF344D" w:rsidRPr="00CF344D" w:rsidRDefault="00CF344D" w:rsidP="00CF344D">
      <w:pPr>
        <w:pStyle w:val="EndNoteBibliography"/>
        <w:ind w:left="720" w:hanging="720"/>
      </w:pPr>
      <w:r w:rsidRPr="00CF344D">
        <w:t>13.</w:t>
      </w:r>
      <w:r w:rsidRPr="00CF344D">
        <w:tab/>
        <w:t xml:space="preserve">Zhao, C.; Qin, G.; Niu, J.; Wang, Z.; Wang, C.; Ren, J.; Qu, X. Targeting RNA G-Quadruplex in SARS-CoV-2: A Promising Therapeutic Target for COVID-19? </w:t>
      </w:r>
      <w:r w:rsidRPr="00CF344D">
        <w:rPr>
          <w:i/>
        </w:rPr>
        <w:t xml:space="preserve">Angewandte Chemie </w:t>
      </w:r>
      <w:r w:rsidRPr="00CF344D">
        <w:rPr>
          <w:b/>
        </w:rPr>
        <w:t>2021</w:t>
      </w:r>
      <w:r w:rsidRPr="00CF344D">
        <w:t xml:space="preserve">, </w:t>
      </w:r>
      <w:r w:rsidRPr="00CF344D">
        <w:rPr>
          <w:i/>
        </w:rPr>
        <w:t>60</w:t>
      </w:r>
      <w:r w:rsidRPr="00CF344D">
        <w:t>, 432-438, doi:10.1002/anie.202011419.</w:t>
      </w:r>
    </w:p>
    <w:p w14:paraId="3971F162" w14:textId="77777777" w:rsidR="00CF344D" w:rsidRPr="00CF344D" w:rsidRDefault="00CF344D" w:rsidP="00CF344D">
      <w:pPr>
        <w:pStyle w:val="EndNoteBibliography"/>
        <w:ind w:left="720" w:hanging="720"/>
      </w:pPr>
      <w:r w:rsidRPr="00CF344D">
        <w:lastRenderedPageBreak/>
        <w:t>14.</w:t>
      </w:r>
      <w:r w:rsidRPr="00CF344D">
        <w:tab/>
        <w:t xml:space="preserve">Hognon, C.; Miclot, T.; Garci, A.I.C.; Frances-Monerris, A.; Grandemange, S.; Terenzi, A.; Marazzi, M.; Barone, G.; Monari, A. Role of RNA Guanine Quadruplexes in Favoring the Dimerization of SARS Unique Domain in Coronaviruses. </w:t>
      </w:r>
      <w:r w:rsidRPr="00CF344D">
        <w:rPr>
          <w:i/>
        </w:rPr>
        <w:t xml:space="preserve">J Phys Chem Lett </w:t>
      </w:r>
      <w:r w:rsidRPr="00CF344D">
        <w:rPr>
          <w:b/>
        </w:rPr>
        <w:t>2020</w:t>
      </w:r>
      <w:r w:rsidRPr="00CF344D">
        <w:t xml:space="preserve">, </w:t>
      </w:r>
      <w:r w:rsidRPr="00CF344D">
        <w:rPr>
          <w:i/>
        </w:rPr>
        <w:t>11</w:t>
      </w:r>
      <w:r w:rsidRPr="00CF344D">
        <w:t>, 5661-5667, doi:10.1021/acs.jpclett.0c01097.</w:t>
      </w:r>
    </w:p>
    <w:p w14:paraId="0FD84142" w14:textId="77777777" w:rsidR="00CF344D" w:rsidRPr="00CF344D" w:rsidRDefault="00CF344D" w:rsidP="00CF344D">
      <w:pPr>
        <w:pStyle w:val="EndNoteBibliography"/>
        <w:ind w:left="720" w:hanging="720"/>
      </w:pPr>
      <w:r w:rsidRPr="00CF344D">
        <w:t>15.</w:t>
      </w:r>
      <w:r w:rsidRPr="00CF344D">
        <w:tab/>
        <w:t xml:space="preserve">Westhof, E. Pseudouridines or how to draw on weak energy differences. </w:t>
      </w:r>
      <w:r w:rsidRPr="00CF344D">
        <w:rPr>
          <w:i/>
        </w:rPr>
        <w:t xml:space="preserve">Biochemical and biophysical research communications </w:t>
      </w:r>
      <w:r w:rsidRPr="00CF344D">
        <w:rPr>
          <w:b/>
        </w:rPr>
        <w:t>2019</w:t>
      </w:r>
      <w:r w:rsidRPr="00CF344D">
        <w:t xml:space="preserve">, </w:t>
      </w:r>
      <w:r w:rsidRPr="00CF344D">
        <w:rPr>
          <w:i/>
        </w:rPr>
        <w:t>520</w:t>
      </w:r>
      <w:r w:rsidRPr="00CF344D">
        <w:t>, 702-704, doi:10.1016/j.bbrc.2019.10.009.</w:t>
      </w:r>
    </w:p>
    <w:p w14:paraId="2CE2CF78" w14:textId="77777777" w:rsidR="00CF344D" w:rsidRPr="00CF344D" w:rsidRDefault="00CF344D" w:rsidP="00CF344D">
      <w:pPr>
        <w:pStyle w:val="EndNoteBibliography"/>
        <w:ind w:left="720" w:hanging="720"/>
      </w:pPr>
      <w:r w:rsidRPr="00CF344D">
        <w:t>16.</w:t>
      </w:r>
      <w:r w:rsidRPr="00CF344D">
        <w:tab/>
        <w:t xml:space="preserve">Parr, C.J.C.; Wada, S.; Kotake, K.; Kameda, S.; Matsuura, S.; Sakashita, S.; Park, S.; Sugiyama, H.; Kuang, Y.; Saito, H. N 1-Methylpseudouridine substitution enhances the performance of synthetic mRNA switches in cells. </w:t>
      </w:r>
      <w:r w:rsidRPr="00CF344D">
        <w:rPr>
          <w:i/>
        </w:rPr>
        <w:t xml:space="preserve">Nucleic acids research </w:t>
      </w:r>
      <w:r w:rsidRPr="00CF344D">
        <w:rPr>
          <w:b/>
        </w:rPr>
        <w:t>2020</w:t>
      </w:r>
      <w:r w:rsidRPr="00CF344D">
        <w:t xml:space="preserve">, </w:t>
      </w:r>
      <w:r w:rsidRPr="00CF344D">
        <w:rPr>
          <w:i/>
        </w:rPr>
        <w:t>48</w:t>
      </w:r>
      <w:r w:rsidRPr="00CF344D">
        <w:t>, e35, doi:10.1093/nar/gkaa070.</w:t>
      </w:r>
    </w:p>
    <w:p w14:paraId="2B0FD969" w14:textId="77777777" w:rsidR="00CF344D" w:rsidRPr="00CF344D" w:rsidRDefault="00CF344D" w:rsidP="00CF344D">
      <w:pPr>
        <w:pStyle w:val="EndNoteBibliography"/>
        <w:ind w:left="720" w:hanging="720"/>
      </w:pPr>
      <w:r w:rsidRPr="00CF344D">
        <w:t>17.</w:t>
      </w:r>
      <w:r w:rsidRPr="00CF344D">
        <w:tab/>
        <w:t xml:space="preserve">Levi, O.; Arava, Y.S. Pseudouridine-mediated translation control of mRNA by methionine aminoacyl tRNA synthetase. </w:t>
      </w:r>
      <w:r w:rsidRPr="00CF344D">
        <w:rPr>
          <w:i/>
        </w:rPr>
        <w:t xml:space="preserve">Nucleic acids research </w:t>
      </w:r>
      <w:r w:rsidRPr="00CF344D">
        <w:rPr>
          <w:b/>
        </w:rPr>
        <w:t>2021</w:t>
      </w:r>
      <w:r w:rsidRPr="00CF344D">
        <w:t xml:space="preserve">, </w:t>
      </w:r>
      <w:r w:rsidRPr="00CF344D">
        <w:rPr>
          <w:i/>
        </w:rPr>
        <w:t>49</w:t>
      </w:r>
      <w:r w:rsidRPr="00CF344D">
        <w:t>, 432-443, doi:10.1093/nar/gkaa1178.</w:t>
      </w:r>
    </w:p>
    <w:p w14:paraId="4E4EADB3" w14:textId="77777777" w:rsidR="00CF344D" w:rsidRPr="00CF344D" w:rsidRDefault="00CF344D" w:rsidP="00CF344D">
      <w:pPr>
        <w:pStyle w:val="EndNoteBibliography"/>
        <w:ind w:left="720" w:hanging="720"/>
      </w:pPr>
      <w:r w:rsidRPr="00CF344D">
        <w:t>18.</w:t>
      </w:r>
      <w:r w:rsidRPr="00CF344D">
        <w:tab/>
        <w:t xml:space="preserve">Carlile, T.M.; Martinez, N.M.; Schaening, C.; Su, A.; Bell, T.A.; Zinshteyn, B.; Gilbert, W.V. mRNA structure determines modification by pseudouridine synthase 1. </w:t>
      </w:r>
      <w:r w:rsidRPr="00CF344D">
        <w:rPr>
          <w:i/>
        </w:rPr>
        <w:t xml:space="preserve">Nat Chem Biol </w:t>
      </w:r>
      <w:r w:rsidRPr="00CF344D">
        <w:rPr>
          <w:b/>
        </w:rPr>
        <w:t>2019</w:t>
      </w:r>
      <w:r w:rsidRPr="00CF344D">
        <w:t xml:space="preserve">, </w:t>
      </w:r>
      <w:r w:rsidRPr="00CF344D">
        <w:rPr>
          <w:i/>
        </w:rPr>
        <w:t>15</w:t>
      </w:r>
      <w:r w:rsidRPr="00CF344D">
        <w:t>, 966-974, doi:10.1038/s41589-019-0353-z.</w:t>
      </w:r>
    </w:p>
    <w:p w14:paraId="035AA1FA" w14:textId="77777777" w:rsidR="00CF344D" w:rsidRPr="00CF344D" w:rsidRDefault="00CF344D" w:rsidP="00CF344D">
      <w:pPr>
        <w:pStyle w:val="EndNoteBibliography"/>
        <w:ind w:left="720" w:hanging="720"/>
      </w:pPr>
      <w:r w:rsidRPr="00CF344D">
        <w:t>19.</w:t>
      </w:r>
      <w:r w:rsidRPr="00CF344D">
        <w:tab/>
        <w:t xml:space="preserve">Carlile, T.M.; Rojas-Duran, M.F.; Zinshteyn, B.; Shin, H.; Bartoli, K.M.; Gilbert, W.V. Pseudouridine profiling reveals regulated mRNA pseudouridylation in yeast and human cells. </w:t>
      </w:r>
      <w:r w:rsidRPr="00CF344D">
        <w:rPr>
          <w:i/>
        </w:rPr>
        <w:t xml:space="preserve">Nature </w:t>
      </w:r>
      <w:r w:rsidRPr="00CF344D">
        <w:rPr>
          <w:b/>
        </w:rPr>
        <w:t>2014</w:t>
      </w:r>
      <w:r w:rsidRPr="00CF344D">
        <w:t xml:space="preserve">, </w:t>
      </w:r>
      <w:r w:rsidRPr="00CF344D">
        <w:rPr>
          <w:i/>
        </w:rPr>
        <w:t>515</w:t>
      </w:r>
      <w:r w:rsidRPr="00CF344D">
        <w:t>, 143-146, doi:10.1038/nature13802.</w:t>
      </w:r>
    </w:p>
    <w:p w14:paraId="790CF1E5" w14:textId="77777777" w:rsidR="00CF344D" w:rsidRPr="00CF344D" w:rsidRDefault="00CF344D" w:rsidP="00CF344D">
      <w:pPr>
        <w:pStyle w:val="EndNoteBibliography"/>
        <w:ind w:left="720" w:hanging="720"/>
      </w:pPr>
      <w:r w:rsidRPr="00CF344D">
        <w:t>20.</w:t>
      </w:r>
      <w:r w:rsidRPr="00CF344D">
        <w:tab/>
        <w:t xml:space="preserve">Xia, X. Detailed Dissection and Critical Evaluation of the Pfizer/BioNTech and Moderna mRNA Vaccines. </w:t>
      </w:r>
      <w:r w:rsidRPr="00CF344D">
        <w:rPr>
          <w:i/>
        </w:rPr>
        <w:t xml:space="preserve">Vaccines (Basel) </w:t>
      </w:r>
      <w:r w:rsidRPr="00CF344D">
        <w:rPr>
          <w:b/>
        </w:rPr>
        <w:t>2021</w:t>
      </w:r>
      <w:r w:rsidRPr="00CF344D">
        <w:t xml:space="preserve">, </w:t>
      </w:r>
      <w:r w:rsidRPr="00CF344D">
        <w:rPr>
          <w:i/>
        </w:rPr>
        <w:t>9</w:t>
      </w:r>
      <w:r w:rsidRPr="00CF344D">
        <w:t>, doi:10.3390/vaccines9070734.</w:t>
      </w:r>
    </w:p>
    <w:p w14:paraId="651FD093" w14:textId="77777777" w:rsidR="00CF344D" w:rsidRPr="00CF344D" w:rsidRDefault="00CF344D" w:rsidP="00CF344D">
      <w:pPr>
        <w:pStyle w:val="EndNoteBibliography"/>
        <w:ind w:left="720" w:hanging="720"/>
      </w:pPr>
      <w:r w:rsidRPr="00CF344D">
        <w:t>21.</w:t>
      </w:r>
      <w:r w:rsidRPr="00CF344D">
        <w:tab/>
        <w:t xml:space="preserve">Svidritskiy, E.; Madireddy, R.; Korostelev, A.A. Structural Basis for Translation Termination on a Pseudouridylated Stop Codon. </w:t>
      </w:r>
      <w:r w:rsidRPr="00CF344D">
        <w:rPr>
          <w:i/>
        </w:rPr>
        <w:t xml:space="preserve">Journal of molecular biology </w:t>
      </w:r>
      <w:r w:rsidRPr="00CF344D">
        <w:rPr>
          <w:b/>
        </w:rPr>
        <w:t>2016</w:t>
      </w:r>
      <w:r w:rsidRPr="00CF344D">
        <w:t xml:space="preserve">, </w:t>
      </w:r>
      <w:r w:rsidRPr="00CF344D">
        <w:rPr>
          <w:i/>
        </w:rPr>
        <w:t>428</w:t>
      </w:r>
      <w:r w:rsidRPr="00CF344D">
        <w:t>, 2228-2236, doi:10.1016/j.jmb.2016.04.018.</w:t>
      </w:r>
    </w:p>
    <w:p w14:paraId="43C87C75" w14:textId="77777777" w:rsidR="00CF344D" w:rsidRPr="00CF344D" w:rsidRDefault="00CF344D" w:rsidP="00CF344D">
      <w:pPr>
        <w:pStyle w:val="EndNoteBibliography"/>
        <w:ind w:left="720" w:hanging="720"/>
      </w:pPr>
      <w:r w:rsidRPr="00CF344D">
        <w:t>22.</w:t>
      </w:r>
      <w:r w:rsidRPr="00CF344D">
        <w:tab/>
        <w:t xml:space="preserve">Eyler, D.E.; Franco, M.K.; Batool, Z.; Wu, M.Z.; Dubuke, M.L.; Dobosz-Bartoszek, M.; Jones, J.D.; Polikanov, Y.S.; Roy, B.; Koutmou, K.S. Pseudouridinylation of mRNA coding sequences alters translation. </w:t>
      </w:r>
      <w:r w:rsidRPr="00CF344D">
        <w:rPr>
          <w:i/>
        </w:rPr>
        <w:t xml:space="preserve">Proceedings of the National Academy of Sciences of the United States of America </w:t>
      </w:r>
      <w:r w:rsidRPr="00CF344D">
        <w:rPr>
          <w:b/>
        </w:rPr>
        <w:t>2019</w:t>
      </w:r>
      <w:r w:rsidRPr="00CF344D">
        <w:t xml:space="preserve">, </w:t>
      </w:r>
      <w:r w:rsidRPr="00CF344D">
        <w:rPr>
          <w:i/>
        </w:rPr>
        <w:t>116</w:t>
      </w:r>
      <w:r w:rsidRPr="00CF344D">
        <w:t>, 23068-23074, doi:10.1073/pnas.1821754116.</w:t>
      </w:r>
    </w:p>
    <w:p w14:paraId="1B19F263" w14:textId="77777777" w:rsidR="00CF344D" w:rsidRPr="00CF344D" w:rsidRDefault="00CF344D" w:rsidP="00CF344D">
      <w:pPr>
        <w:pStyle w:val="EndNoteBibliography"/>
        <w:ind w:left="720" w:hanging="720"/>
      </w:pPr>
      <w:r w:rsidRPr="00CF344D">
        <w:t>23.</w:t>
      </w:r>
      <w:r w:rsidRPr="00CF344D">
        <w:tab/>
        <w:t xml:space="preserve">Postnikova, O.A.; Uppal, S.; Huang, W.; Kane, M.A.; Villasmil, R.; Rogozin, I.B.; Poliakov, E.; Redmond, T.M. The Functional Consequences of the Novel Ribosomal Pausing Site in SARS-CoV-2 Spike Glycoprotein RNA. </w:t>
      </w:r>
      <w:r w:rsidRPr="00CF344D">
        <w:rPr>
          <w:i/>
        </w:rPr>
        <w:t xml:space="preserve">Int J Mol Sci </w:t>
      </w:r>
      <w:r w:rsidRPr="00CF344D">
        <w:rPr>
          <w:b/>
        </w:rPr>
        <w:t>2021</w:t>
      </w:r>
      <w:r w:rsidRPr="00CF344D">
        <w:t xml:space="preserve">, </w:t>
      </w:r>
      <w:r w:rsidRPr="00CF344D">
        <w:rPr>
          <w:i/>
        </w:rPr>
        <w:t>22</w:t>
      </w:r>
      <w:r w:rsidRPr="00CF344D">
        <w:t>, doi:10.3390/ijms22126490.</w:t>
      </w:r>
    </w:p>
    <w:p w14:paraId="1552E495" w14:textId="77777777" w:rsidR="00CF344D" w:rsidRPr="00CF344D" w:rsidRDefault="00CF344D" w:rsidP="00CF344D">
      <w:pPr>
        <w:pStyle w:val="EndNoteBibliography"/>
        <w:ind w:left="720" w:hanging="720"/>
      </w:pPr>
      <w:r w:rsidRPr="00CF344D">
        <w:t>24.</w:t>
      </w:r>
      <w:r w:rsidRPr="00CF344D">
        <w:tab/>
        <w:t xml:space="preserve">Nance, K.D.; Meier, J.L. Modifications in an Emergency: The Role of N1-Methylpseudouridine in COVID-19 Vaccines. </w:t>
      </w:r>
      <w:r w:rsidRPr="00CF344D">
        <w:rPr>
          <w:i/>
        </w:rPr>
        <w:t xml:space="preserve">ACS Cent Sci </w:t>
      </w:r>
      <w:r w:rsidRPr="00CF344D">
        <w:rPr>
          <w:b/>
        </w:rPr>
        <w:t>2021</w:t>
      </w:r>
      <w:r w:rsidRPr="00CF344D">
        <w:t xml:space="preserve">, </w:t>
      </w:r>
      <w:r w:rsidRPr="00CF344D">
        <w:rPr>
          <w:i/>
        </w:rPr>
        <w:t>7</w:t>
      </w:r>
      <w:r w:rsidRPr="00CF344D">
        <w:t>, 748-756, doi:10.1021/acscentsci.1c00197.</w:t>
      </w:r>
    </w:p>
    <w:p w14:paraId="39D172A2" w14:textId="77777777" w:rsidR="00CF344D" w:rsidRPr="00CF344D" w:rsidRDefault="00CF344D" w:rsidP="00CF344D">
      <w:pPr>
        <w:pStyle w:val="EndNoteBibliography"/>
        <w:ind w:left="720" w:hanging="720"/>
      </w:pPr>
      <w:r w:rsidRPr="00CF344D">
        <w:t>25.</w:t>
      </w:r>
      <w:r w:rsidRPr="00CF344D">
        <w:tab/>
        <w:t xml:space="preserve">Kariko, K.; Ni, H.; Capodici, J.; Lamphier, M.; Weissman, D. mRNA is an endogenous ligand for Toll-like receptor 3. </w:t>
      </w:r>
      <w:r w:rsidRPr="00CF344D">
        <w:rPr>
          <w:i/>
        </w:rPr>
        <w:t xml:space="preserve">The Journal of biological chemistry </w:t>
      </w:r>
      <w:r w:rsidRPr="00CF344D">
        <w:rPr>
          <w:b/>
        </w:rPr>
        <w:t>2004</w:t>
      </w:r>
      <w:r w:rsidRPr="00CF344D">
        <w:t xml:space="preserve">, </w:t>
      </w:r>
      <w:r w:rsidRPr="00CF344D">
        <w:rPr>
          <w:i/>
        </w:rPr>
        <w:t>279</w:t>
      </w:r>
      <w:r w:rsidRPr="00CF344D">
        <w:t>, 12542-12550, doi:10.1074/jbc.M310175200.</w:t>
      </w:r>
    </w:p>
    <w:p w14:paraId="5210705E" w14:textId="2585FB55" w:rsidR="00CF344D" w:rsidRPr="00CF344D" w:rsidRDefault="00CF344D" w:rsidP="00CF344D">
      <w:pPr>
        <w:pStyle w:val="EndNoteBibliography"/>
        <w:ind w:left="720" w:hanging="720"/>
      </w:pPr>
      <w:r w:rsidRPr="00CF344D">
        <w:t>26.</w:t>
      </w:r>
      <w:r w:rsidRPr="00CF344D">
        <w:tab/>
        <w:t xml:space="preserve">Fohse. The BNT162b2 mRNA vaccine against SARS-CoV-2 reprograms both adaptive and innate immune responses. </w:t>
      </w:r>
      <w:r w:rsidRPr="00CF344D">
        <w:rPr>
          <w:i/>
        </w:rPr>
        <w:t xml:space="preserve">MedRXiv </w:t>
      </w:r>
      <w:r w:rsidRPr="00CF344D">
        <w:rPr>
          <w:b/>
        </w:rPr>
        <w:t>2021</w:t>
      </w:r>
      <w:r w:rsidRPr="00CF344D">
        <w:t>, doi:</w:t>
      </w:r>
      <w:hyperlink r:id="rId21" w:history="1">
        <w:r w:rsidRPr="00CF344D">
          <w:rPr>
            <w:rStyle w:val="Hyperlink"/>
          </w:rPr>
          <w:t>https://doi.org/10.1101/2021.05.03.21256520</w:t>
        </w:r>
      </w:hyperlink>
      <w:r w:rsidRPr="00CF344D">
        <w:t>.</w:t>
      </w:r>
    </w:p>
    <w:p w14:paraId="1C44C622" w14:textId="77777777" w:rsidR="00CF344D" w:rsidRPr="00CF344D" w:rsidRDefault="00CF344D" w:rsidP="00CF344D">
      <w:pPr>
        <w:pStyle w:val="EndNoteBibliography"/>
        <w:ind w:left="720" w:hanging="720"/>
      </w:pPr>
      <w:r w:rsidRPr="00CF344D">
        <w:t>27.</w:t>
      </w:r>
      <w:r w:rsidRPr="00CF344D">
        <w:tab/>
        <w:t xml:space="preserve">Furer, V.; Zisman, D.; Elkayam, O. Comment on: Herpes zoster following BNT162b2 mRNA Covid-19 vaccination in patients with autoimmune inflammatory rheumatic diseases: a case series. Reply. </w:t>
      </w:r>
      <w:r w:rsidRPr="00CF344D">
        <w:rPr>
          <w:i/>
        </w:rPr>
        <w:t xml:space="preserve">Rheumatology (Oxford) </w:t>
      </w:r>
      <w:r w:rsidRPr="00CF344D">
        <w:rPr>
          <w:b/>
        </w:rPr>
        <w:t>2021</w:t>
      </w:r>
      <w:r w:rsidRPr="00CF344D">
        <w:t>, doi:10.1093/rheumatology/keab702.</w:t>
      </w:r>
    </w:p>
    <w:p w14:paraId="6B7CF853" w14:textId="77777777" w:rsidR="00CF344D" w:rsidRPr="00CF344D" w:rsidRDefault="00CF344D" w:rsidP="00CF344D">
      <w:pPr>
        <w:pStyle w:val="EndNoteBibliography"/>
        <w:ind w:left="720" w:hanging="720"/>
      </w:pPr>
      <w:r w:rsidRPr="00CF344D">
        <w:t>28.</w:t>
      </w:r>
      <w:r w:rsidRPr="00CF344D">
        <w:tab/>
        <w:t xml:space="preserve">Furer, V.; Zisman, D.; Kibari, A.; Rimar, D.; Paran, Y.; Elkayam, O. Herpes zoster following BNT162b2 mRNA COVID-19 vaccination in patients with autoimmune inflammatory rheumatic diseases: a case series. </w:t>
      </w:r>
      <w:r w:rsidRPr="00CF344D">
        <w:rPr>
          <w:i/>
        </w:rPr>
        <w:t xml:space="preserve">Rheumatology (Oxford) </w:t>
      </w:r>
      <w:r w:rsidRPr="00CF344D">
        <w:rPr>
          <w:b/>
        </w:rPr>
        <w:t>2021</w:t>
      </w:r>
      <w:r w:rsidRPr="00CF344D">
        <w:t xml:space="preserve">, </w:t>
      </w:r>
      <w:r w:rsidRPr="00CF344D">
        <w:rPr>
          <w:i/>
        </w:rPr>
        <w:t>60</w:t>
      </w:r>
      <w:r w:rsidRPr="00CF344D">
        <w:t>, SI90-SI95, doi:10.1093/rheumatology/keab345.</w:t>
      </w:r>
    </w:p>
    <w:p w14:paraId="5E34AE45" w14:textId="77777777" w:rsidR="00CF344D" w:rsidRPr="00CF344D" w:rsidRDefault="00CF344D" w:rsidP="00CF344D">
      <w:pPr>
        <w:pStyle w:val="EndNoteBibliography"/>
        <w:ind w:left="720" w:hanging="720"/>
      </w:pPr>
      <w:r w:rsidRPr="00CF344D">
        <w:t>29.</w:t>
      </w:r>
      <w:r w:rsidRPr="00CF344D">
        <w:tab/>
        <w:t xml:space="preserve">Eid, E.; Abdullah, L.; Kurban, M.; Abbas, O. Herpes zoster emergence following mRNA COVID-19 vaccine. </w:t>
      </w:r>
      <w:r w:rsidRPr="00CF344D">
        <w:rPr>
          <w:i/>
        </w:rPr>
        <w:t xml:space="preserve">J Med Virol </w:t>
      </w:r>
      <w:r w:rsidRPr="00CF344D">
        <w:rPr>
          <w:b/>
        </w:rPr>
        <w:t>2021</w:t>
      </w:r>
      <w:r w:rsidRPr="00CF344D">
        <w:t xml:space="preserve">, </w:t>
      </w:r>
      <w:r w:rsidRPr="00CF344D">
        <w:rPr>
          <w:i/>
        </w:rPr>
        <w:t>93</w:t>
      </w:r>
      <w:r w:rsidRPr="00CF344D">
        <w:t>, 5231-5232, doi:10.1002/jmv.27036.</w:t>
      </w:r>
    </w:p>
    <w:p w14:paraId="260F82C1" w14:textId="77777777" w:rsidR="00CF344D" w:rsidRPr="00CF344D" w:rsidRDefault="00CF344D" w:rsidP="00CF344D">
      <w:pPr>
        <w:pStyle w:val="EndNoteBibliography"/>
        <w:ind w:left="720" w:hanging="720"/>
      </w:pPr>
      <w:r w:rsidRPr="00CF344D">
        <w:t>30.</w:t>
      </w:r>
      <w:r w:rsidRPr="00CF344D">
        <w:tab/>
        <w:t xml:space="preserve">Veraldi, S.; Romagnuolo, M.; Benzecry, V. Pityriasis rosea-like eruption revealing COVID-19. </w:t>
      </w:r>
      <w:r w:rsidRPr="00CF344D">
        <w:rPr>
          <w:i/>
        </w:rPr>
        <w:t xml:space="preserve">Australas J Dermatol </w:t>
      </w:r>
      <w:r w:rsidRPr="00CF344D">
        <w:rPr>
          <w:b/>
        </w:rPr>
        <w:t>2021</w:t>
      </w:r>
      <w:r w:rsidRPr="00CF344D">
        <w:t xml:space="preserve">, </w:t>
      </w:r>
      <w:r w:rsidRPr="00CF344D">
        <w:rPr>
          <w:i/>
        </w:rPr>
        <w:t>62</w:t>
      </w:r>
      <w:r w:rsidRPr="00CF344D">
        <w:t>, e333-e334, doi:10.1111/ajd.13504.</w:t>
      </w:r>
    </w:p>
    <w:p w14:paraId="7D8CBEC9" w14:textId="77777777" w:rsidR="00CF344D" w:rsidRPr="00CF344D" w:rsidRDefault="00CF344D" w:rsidP="00CF344D">
      <w:pPr>
        <w:pStyle w:val="EndNoteBibliography"/>
        <w:ind w:left="720" w:hanging="720"/>
      </w:pPr>
      <w:r w:rsidRPr="00CF344D">
        <w:t>31.</w:t>
      </w:r>
      <w:r w:rsidRPr="00CF344D">
        <w:tab/>
        <w:t xml:space="preserve">Veraldi, S.; Spigariolo, C.B. Pityriasis rosea and COVID-19. </w:t>
      </w:r>
      <w:r w:rsidRPr="00CF344D">
        <w:rPr>
          <w:i/>
        </w:rPr>
        <w:t xml:space="preserve">J Med Virol </w:t>
      </w:r>
      <w:r w:rsidRPr="00CF344D">
        <w:rPr>
          <w:b/>
        </w:rPr>
        <w:t>2021</w:t>
      </w:r>
      <w:r w:rsidRPr="00CF344D">
        <w:t xml:space="preserve">, </w:t>
      </w:r>
      <w:r w:rsidRPr="00CF344D">
        <w:rPr>
          <w:i/>
        </w:rPr>
        <w:t>93</w:t>
      </w:r>
      <w:r w:rsidRPr="00CF344D">
        <w:t>, 4068, doi:10.1002/jmv.26679.</w:t>
      </w:r>
    </w:p>
    <w:p w14:paraId="16A1B536" w14:textId="77777777" w:rsidR="00CF344D" w:rsidRPr="00CF344D" w:rsidRDefault="00CF344D" w:rsidP="00CF344D">
      <w:pPr>
        <w:pStyle w:val="EndNoteBibliography"/>
        <w:ind w:left="720" w:hanging="720"/>
      </w:pPr>
      <w:r w:rsidRPr="00CF344D">
        <w:lastRenderedPageBreak/>
        <w:t>32.</w:t>
      </w:r>
      <w:r w:rsidRPr="00CF344D">
        <w:tab/>
        <w:t xml:space="preserve">Cyrenne, B.M.; Al-Mohammedi, F.; DeKoven, J.G.; Alhusayen, R. Pityriasis rosea-like eruptions following vaccination with BNT162b2 mRNA COVID-19 Vaccine. </w:t>
      </w:r>
      <w:r w:rsidRPr="00CF344D">
        <w:rPr>
          <w:i/>
        </w:rPr>
        <w:t xml:space="preserve">J Eur Acad Dermatol Venereol </w:t>
      </w:r>
      <w:r w:rsidRPr="00CF344D">
        <w:rPr>
          <w:b/>
        </w:rPr>
        <w:t>2021</w:t>
      </w:r>
      <w:r w:rsidRPr="00CF344D">
        <w:t xml:space="preserve">, </w:t>
      </w:r>
      <w:r w:rsidRPr="00CF344D">
        <w:rPr>
          <w:i/>
        </w:rPr>
        <w:t>35</w:t>
      </w:r>
      <w:r w:rsidRPr="00CF344D">
        <w:t>, e546-e548, doi:10.1111/jdv.17342.</w:t>
      </w:r>
    </w:p>
    <w:p w14:paraId="7AD46691" w14:textId="77777777" w:rsidR="00CF344D" w:rsidRPr="00CF344D" w:rsidRDefault="00CF344D" w:rsidP="00CF344D">
      <w:pPr>
        <w:pStyle w:val="EndNoteBibliography"/>
        <w:ind w:left="720" w:hanging="720"/>
      </w:pPr>
      <w:r w:rsidRPr="00CF344D">
        <w:t>33.</w:t>
      </w:r>
      <w:r w:rsidRPr="00CF344D">
        <w:tab/>
        <w:t xml:space="preserve">Kariko, K.; Buckstein, M.; Ni, H.; Weissman, D. Suppression of RNA recognition by Toll-like receptors: the impact of nucleoside modification and the evolutionary origin of RNA. </w:t>
      </w:r>
      <w:r w:rsidRPr="00CF344D">
        <w:rPr>
          <w:i/>
        </w:rPr>
        <w:t xml:space="preserve">Immunity </w:t>
      </w:r>
      <w:r w:rsidRPr="00CF344D">
        <w:rPr>
          <w:b/>
        </w:rPr>
        <w:t>2005</w:t>
      </w:r>
      <w:r w:rsidRPr="00CF344D">
        <w:t xml:space="preserve">, </w:t>
      </w:r>
      <w:r w:rsidRPr="00CF344D">
        <w:rPr>
          <w:i/>
        </w:rPr>
        <w:t>23</w:t>
      </w:r>
      <w:r w:rsidRPr="00CF344D">
        <w:t>, 165-175, doi:10.1016/j.immuni.2005.06.008.</w:t>
      </w:r>
    </w:p>
    <w:p w14:paraId="7826D54F" w14:textId="77777777" w:rsidR="00CF344D" w:rsidRPr="00CF344D" w:rsidRDefault="00CF344D" w:rsidP="00CF344D">
      <w:pPr>
        <w:pStyle w:val="EndNoteBibliography"/>
        <w:ind w:left="720" w:hanging="720"/>
      </w:pPr>
      <w:r w:rsidRPr="00CF344D">
        <w:t>34.</w:t>
      </w:r>
      <w:r w:rsidRPr="00CF344D">
        <w:tab/>
        <w:t xml:space="preserve">Kyriakopoulos, A.M.; McCullough, P.A. Synthetic mRNAs; Their Analogue Caps and Contribution to Disease. </w:t>
      </w:r>
      <w:r w:rsidRPr="00CF344D">
        <w:rPr>
          <w:i/>
        </w:rPr>
        <w:t xml:space="preserve">Diseases </w:t>
      </w:r>
      <w:r w:rsidRPr="00CF344D">
        <w:rPr>
          <w:b/>
        </w:rPr>
        <w:t>2021</w:t>
      </w:r>
      <w:r w:rsidRPr="00CF344D">
        <w:t xml:space="preserve">, </w:t>
      </w:r>
      <w:r w:rsidRPr="00CF344D">
        <w:rPr>
          <w:i/>
        </w:rPr>
        <w:t>9</w:t>
      </w:r>
      <w:r w:rsidRPr="00CF344D">
        <w:t>, doi:10.3390/diseases9030057.</w:t>
      </w:r>
    </w:p>
    <w:p w14:paraId="69851789" w14:textId="77777777" w:rsidR="00CF344D" w:rsidRPr="00CF344D" w:rsidRDefault="00CF344D" w:rsidP="00CF344D">
      <w:pPr>
        <w:pStyle w:val="EndNoteBibliography"/>
        <w:ind w:left="720" w:hanging="720"/>
      </w:pPr>
      <w:r w:rsidRPr="00CF344D">
        <w:t>35.</w:t>
      </w:r>
      <w:r w:rsidRPr="00CF344D">
        <w:tab/>
        <w:t xml:space="preserve">Goldman, S.; Bron, D.; Tousseyn, T.; Vierasu, I.; Dewispelaere, L.; Heimann, P.; Cogan, E.; Goldman, M. Rapid Progression of Angioimmunoblastic T Cell Lymphoma Following BNT162b2 mRNA Vaccine Booster Shot: A Case Report. </w:t>
      </w:r>
      <w:r w:rsidRPr="00CF344D">
        <w:rPr>
          <w:i/>
        </w:rPr>
        <w:t xml:space="preserve">Front Med (Lausanne) </w:t>
      </w:r>
      <w:r w:rsidRPr="00CF344D">
        <w:rPr>
          <w:b/>
        </w:rPr>
        <w:t>2021</w:t>
      </w:r>
      <w:r w:rsidRPr="00CF344D">
        <w:t xml:space="preserve">, </w:t>
      </w:r>
      <w:r w:rsidRPr="00CF344D">
        <w:rPr>
          <w:i/>
        </w:rPr>
        <w:t>8</w:t>
      </w:r>
      <w:r w:rsidRPr="00CF344D">
        <w:t>, 798095, doi:10.3389/fmed.2021.798095.</w:t>
      </w:r>
    </w:p>
    <w:p w14:paraId="33408F03" w14:textId="77777777" w:rsidR="00CF344D" w:rsidRPr="00CF344D" w:rsidRDefault="00CF344D" w:rsidP="00CF344D">
      <w:pPr>
        <w:pStyle w:val="EndNoteBibliography"/>
        <w:ind w:left="720" w:hanging="720"/>
      </w:pPr>
      <w:r w:rsidRPr="00CF344D">
        <w:t>36.</w:t>
      </w:r>
      <w:r w:rsidRPr="00CF344D">
        <w:tab/>
        <w:t xml:space="preserve">Jiang, H.; Mei, Y.F. SARS-CoV-2 Spike Impairs DNA Damage Repair and Inhibits V(D)J Recombination In Vitro. </w:t>
      </w:r>
      <w:r w:rsidRPr="00CF344D">
        <w:rPr>
          <w:i/>
        </w:rPr>
        <w:t xml:space="preserve">Viruses </w:t>
      </w:r>
      <w:r w:rsidRPr="00CF344D">
        <w:rPr>
          <w:b/>
        </w:rPr>
        <w:t>2021</w:t>
      </w:r>
      <w:r w:rsidRPr="00CF344D">
        <w:t xml:space="preserve">, </w:t>
      </w:r>
      <w:r w:rsidRPr="00CF344D">
        <w:rPr>
          <w:i/>
        </w:rPr>
        <w:t>13</w:t>
      </w:r>
      <w:r w:rsidRPr="00CF344D">
        <w:t>, doi:10.3390/v13102056.</w:t>
      </w:r>
    </w:p>
    <w:p w14:paraId="5F68F71C" w14:textId="77777777" w:rsidR="00CF344D" w:rsidRPr="00CF344D" w:rsidRDefault="00CF344D" w:rsidP="00CF344D">
      <w:pPr>
        <w:pStyle w:val="EndNoteBibliography"/>
        <w:ind w:left="720" w:hanging="720"/>
      </w:pPr>
      <w:r w:rsidRPr="00CF344D">
        <w:t>37.</w:t>
      </w:r>
      <w:r w:rsidRPr="00CF344D">
        <w:tab/>
        <w:t xml:space="preserve">Walsh, E.E.; Frenck, R.W., Jr.; Falsey, A.R.; Kitchin, N.; Absalon, J.; Gurtman, A.; Lockhart, S.; Neuzil, K.; Mulligan, M.J.; Bailey, R.; et al. Safety and Immunogenicity of Two RNA-Based Covid-19 Vaccine Candidates. </w:t>
      </w:r>
      <w:r w:rsidRPr="00CF344D">
        <w:rPr>
          <w:i/>
        </w:rPr>
        <w:t xml:space="preserve">The New England journal of medicine </w:t>
      </w:r>
      <w:r w:rsidRPr="00CF344D">
        <w:rPr>
          <w:b/>
        </w:rPr>
        <w:t>2020</w:t>
      </w:r>
      <w:r w:rsidRPr="00CF344D">
        <w:t xml:space="preserve">, </w:t>
      </w:r>
      <w:r w:rsidRPr="00CF344D">
        <w:rPr>
          <w:i/>
        </w:rPr>
        <w:t>383</w:t>
      </w:r>
      <w:r w:rsidRPr="00CF344D">
        <w:t>, 2439-2450, doi:10.1056/NEJMoa2027906.</w:t>
      </w:r>
    </w:p>
    <w:p w14:paraId="1C61DCBF" w14:textId="77777777" w:rsidR="00CF344D" w:rsidRPr="00CF344D" w:rsidRDefault="00CF344D" w:rsidP="00CF344D">
      <w:pPr>
        <w:pStyle w:val="EndNoteBibliography"/>
        <w:ind w:left="720" w:hanging="720"/>
      </w:pPr>
      <w:r w:rsidRPr="00CF344D">
        <w:t>38.</w:t>
      </w:r>
      <w:r w:rsidRPr="00CF344D">
        <w:tab/>
        <w:t xml:space="preserve">Folegatti, P.M.; Ewer, K.J.; Aley, P.K.; Angus, B.; Becker, S.; Belij-Rammerstorfer, S.; Bellamy, D.; Bibi, S.; Bittaye, M.; Clutterbuck, E.A.; et al. Safety and immunogenicity of the ChAdOx1 nCoV-19 vaccine against SARS-CoV-2: a preliminary report of a phase 1/2, single-blind, randomised controlled trial. </w:t>
      </w:r>
      <w:r w:rsidRPr="00CF344D">
        <w:rPr>
          <w:i/>
        </w:rPr>
        <w:t xml:space="preserve">Lancet </w:t>
      </w:r>
      <w:r w:rsidRPr="00CF344D">
        <w:rPr>
          <w:b/>
        </w:rPr>
        <w:t>2020</w:t>
      </w:r>
      <w:r w:rsidRPr="00CF344D">
        <w:t xml:space="preserve">, </w:t>
      </w:r>
      <w:r w:rsidRPr="00CF344D">
        <w:rPr>
          <w:i/>
        </w:rPr>
        <w:t>396</w:t>
      </w:r>
      <w:r w:rsidRPr="00CF344D">
        <w:t>, 467-478, doi:10.1016/S0140-6736(20)31604-4.</w:t>
      </w:r>
    </w:p>
    <w:p w14:paraId="70126C2B" w14:textId="77777777" w:rsidR="00CF344D" w:rsidRPr="00CF344D" w:rsidRDefault="00CF344D" w:rsidP="00CF344D">
      <w:pPr>
        <w:pStyle w:val="EndNoteBibliography"/>
        <w:ind w:left="720" w:hanging="720"/>
      </w:pPr>
      <w:r w:rsidRPr="00CF344D">
        <w:t>39.</w:t>
      </w:r>
      <w:r w:rsidRPr="00CF344D">
        <w:tab/>
        <w:t xml:space="preserve">Yousefzadeh, M.; Henpita, C.; Vyas, R.; Soto-Palma, C.; Robbins, P.; Niedernhofer, L. DNA damage-how and why we age? </w:t>
      </w:r>
      <w:r w:rsidRPr="00CF344D">
        <w:rPr>
          <w:i/>
        </w:rPr>
        <w:t xml:space="preserve">Elife </w:t>
      </w:r>
      <w:r w:rsidRPr="00CF344D">
        <w:rPr>
          <w:b/>
        </w:rPr>
        <w:t>2021</w:t>
      </w:r>
      <w:r w:rsidRPr="00CF344D">
        <w:t xml:space="preserve">, </w:t>
      </w:r>
      <w:r w:rsidRPr="00CF344D">
        <w:rPr>
          <w:i/>
        </w:rPr>
        <w:t>10</w:t>
      </w:r>
      <w:r w:rsidRPr="00CF344D">
        <w:t>, doi:10.7554/eLife.62852.</w:t>
      </w:r>
    </w:p>
    <w:p w14:paraId="00BC6366" w14:textId="77777777" w:rsidR="00CF344D" w:rsidRPr="00CF344D" w:rsidRDefault="00CF344D" w:rsidP="00CF344D">
      <w:pPr>
        <w:pStyle w:val="EndNoteBibliography"/>
        <w:ind w:left="720" w:hanging="720"/>
      </w:pPr>
      <w:r w:rsidRPr="00CF344D">
        <w:t>40.</w:t>
      </w:r>
      <w:r w:rsidRPr="00CF344D">
        <w:tab/>
        <w:t xml:space="preserve">Hagen, T.; Laski, A.; Brummer, A.; Pruska, A.; Schlosser, V.; Clery, A.; Allain, F.H.; Zenobi, R.; Bergmann, S.; Hall, J. Inosine Substitutions in RNA Activate Latent G-Quadruplexes. </w:t>
      </w:r>
      <w:r w:rsidRPr="00CF344D">
        <w:rPr>
          <w:i/>
        </w:rPr>
        <w:t xml:space="preserve">J Am Chem Soc </w:t>
      </w:r>
      <w:r w:rsidRPr="00CF344D">
        <w:rPr>
          <w:b/>
        </w:rPr>
        <w:t>2021</w:t>
      </w:r>
      <w:r w:rsidRPr="00CF344D">
        <w:t xml:space="preserve">, </w:t>
      </w:r>
      <w:r w:rsidRPr="00CF344D">
        <w:rPr>
          <w:i/>
        </w:rPr>
        <w:t>143</w:t>
      </w:r>
      <w:r w:rsidRPr="00CF344D">
        <w:t>, 15120-15130, doi:10.1021/jacs.1c05214.</w:t>
      </w:r>
    </w:p>
    <w:p w14:paraId="685E532B" w14:textId="77777777" w:rsidR="00CF344D" w:rsidRPr="00CF344D" w:rsidRDefault="00CF344D" w:rsidP="00CF344D">
      <w:pPr>
        <w:pStyle w:val="EndNoteBibliography"/>
        <w:ind w:left="720" w:hanging="720"/>
      </w:pPr>
      <w:r w:rsidRPr="00CF344D">
        <w:t>41.</w:t>
      </w:r>
      <w:r w:rsidRPr="00CF344D">
        <w:tab/>
        <w:t xml:space="preserve">Jara-Espejo, M.; Fleming, A.M.; Burrows, C.J. Potential G-Quadruplex Forming Sequences and N(6)-Methyladenosine Colocalize at Human Pre-mRNA Intron Splice Sites. </w:t>
      </w:r>
      <w:r w:rsidRPr="00CF344D">
        <w:rPr>
          <w:i/>
        </w:rPr>
        <w:t xml:space="preserve">ACS Chem Biol </w:t>
      </w:r>
      <w:r w:rsidRPr="00CF344D">
        <w:rPr>
          <w:b/>
        </w:rPr>
        <w:t>2020</w:t>
      </w:r>
      <w:r w:rsidRPr="00CF344D">
        <w:t xml:space="preserve">, </w:t>
      </w:r>
      <w:r w:rsidRPr="00CF344D">
        <w:rPr>
          <w:i/>
        </w:rPr>
        <w:t>15</w:t>
      </w:r>
      <w:r w:rsidRPr="00CF344D">
        <w:t>, 1292-1300, doi:10.1021/acschembio.0c00260.</w:t>
      </w:r>
    </w:p>
    <w:p w14:paraId="1084BB70" w14:textId="77777777" w:rsidR="00CF344D" w:rsidRPr="00CF344D" w:rsidRDefault="00CF344D" w:rsidP="00CF344D">
      <w:pPr>
        <w:pStyle w:val="EndNoteBibliography"/>
        <w:ind w:left="720" w:hanging="720"/>
      </w:pPr>
      <w:r w:rsidRPr="00CF344D">
        <w:t>42.</w:t>
      </w:r>
      <w:r w:rsidRPr="00CF344D">
        <w:tab/>
        <w:t xml:space="preserve">Dae-Eun Jeong, M.M., Karen Artiles, Orkan Ilbay, Andrew Fire*, Kari Nadeau, Helen Park, Brooke Betts, Scott Boyd, Ramona Hoh, and Massa Shoura*. Assemblies of putative SARS-CoV2-spike-encoding mRNA sequences for vaccines BNT-162b2 and mRNA-1273. </w:t>
      </w:r>
      <w:r w:rsidRPr="00CF344D">
        <w:rPr>
          <w:i/>
        </w:rPr>
        <w:t xml:space="preserve">GitHub </w:t>
      </w:r>
      <w:r w:rsidRPr="00CF344D">
        <w:rPr>
          <w:b/>
        </w:rPr>
        <w:t>2021</w:t>
      </w:r>
      <w:r w:rsidRPr="00CF344D">
        <w:t>.</w:t>
      </w:r>
    </w:p>
    <w:p w14:paraId="0A422502" w14:textId="77777777" w:rsidR="00CF344D" w:rsidRPr="00CF344D" w:rsidRDefault="00CF344D" w:rsidP="00CF344D">
      <w:pPr>
        <w:pStyle w:val="EndNoteBibliography"/>
        <w:ind w:left="720" w:hanging="720"/>
      </w:pPr>
      <w:r w:rsidRPr="00CF344D">
        <w:t>43.</w:t>
      </w:r>
      <w:r w:rsidRPr="00CF344D">
        <w:tab/>
        <w:t xml:space="preserve">Nelson, J.; Sorensen, E.W.; Mintri, S.; Rabideau, A.E.; Zheng, W.; Besin, G.; Khatwani, N.; Su, S.V.; Miracco, E.J.; Issa, W.J.; et al. Impact of mRNA chemistry and manufacturing process on innate immune activation. </w:t>
      </w:r>
      <w:r w:rsidRPr="00CF344D">
        <w:rPr>
          <w:i/>
        </w:rPr>
        <w:t xml:space="preserve">Science advances </w:t>
      </w:r>
      <w:r w:rsidRPr="00CF344D">
        <w:rPr>
          <w:b/>
        </w:rPr>
        <w:t>2020</w:t>
      </w:r>
      <w:r w:rsidRPr="00CF344D">
        <w:t xml:space="preserve">, </w:t>
      </w:r>
      <w:r w:rsidRPr="00CF344D">
        <w:rPr>
          <w:i/>
        </w:rPr>
        <w:t>6</w:t>
      </w:r>
      <w:r w:rsidRPr="00CF344D">
        <w:t>, eaaz6893, doi:10.1126/sciadv.aaz6893.</w:t>
      </w:r>
    </w:p>
    <w:p w14:paraId="5D5DCEEB" w14:textId="77777777" w:rsidR="00CF344D" w:rsidRPr="00CF344D" w:rsidRDefault="00CF344D" w:rsidP="00CF344D">
      <w:pPr>
        <w:pStyle w:val="EndNoteBibliography"/>
        <w:ind w:left="720" w:hanging="720"/>
      </w:pPr>
      <w:r w:rsidRPr="00CF344D">
        <w:t>44.</w:t>
      </w:r>
      <w:r w:rsidRPr="00CF344D">
        <w:tab/>
        <w:t xml:space="preserve">Fernandez, I.S.; Ng, C.L.; Kelley, A.C.; Wu, G.; Yu, Y.T.; Ramakrishnan, V. Unusual base pairing during the decoding of a stop codon by the ribosome. </w:t>
      </w:r>
      <w:r w:rsidRPr="00CF344D">
        <w:rPr>
          <w:i/>
        </w:rPr>
        <w:t xml:space="preserve">Nature </w:t>
      </w:r>
      <w:r w:rsidRPr="00CF344D">
        <w:rPr>
          <w:b/>
        </w:rPr>
        <w:t>2013</w:t>
      </w:r>
      <w:r w:rsidRPr="00CF344D">
        <w:t xml:space="preserve">, </w:t>
      </w:r>
      <w:r w:rsidRPr="00CF344D">
        <w:rPr>
          <w:i/>
        </w:rPr>
        <w:t>500</w:t>
      </w:r>
      <w:r w:rsidRPr="00CF344D">
        <w:t>, 107-110, doi:10.1038/nature12302.</w:t>
      </w:r>
    </w:p>
    <w:p w14:paraId="7F5BF44F" w14:textId="77777777" w:rsidR="00CF344D" w:rsidRPr="00CF344D" w:rsidRDefault="00CF344D" w:rsidP="00CF344D">
      <w:pPr>
        <w:pStyle w:val="EndNoteBibliography"/>
        <w:ind w:left="720" w:hanging="720"/>
      </w:pPr>
      <w:r w:rsidRPr="00CF344D">
        <w:t>45.</w:t>
      </w:r>
      <w:r w:rsidRPr="00CF344D">
        <w:tab/>
        <w:t xml:space="preserve">Atkins, J.F.; Loughran, G.; Bhatt, P.R.; Firth, A.E.; Baranov, P.V. Ribosomal frameshifting and transcriptional slippage: From genetic steganography and cryptography to adventitious use. </w:t>
      </w:r>
      <w:r w:rsidRPr="00CF344D">
        <w:rPr>
          <w:i/>
        </w:rPr>
        <w:t xml:space="preserve">Nucleic acids research </w:t>
      </w:r>
      <w:r w:rsidRPr="00CF344D">
        <w:rPr>
          <w:b/>
        </w:rPr>
        <w:t>2016</w:t>
      </w:r>
      <w:r w:rsidRPr="00CF344D">
        <w:t xml:space="preserve">, </w:t>
      </w:r>
      <w:r w:rsidRPr="00CF344D">
        <w:rPr>
          <w:i/>
        </w:rPr>
        <w:t>44</w:t>
      </w:r>
      <w:r w:rsidRPr="00CF344D">
        <w:t>, 7007-7078, doi:10.1093/nar/gkw530.</w:t>
      </w:r>
    </w:p>
    <w:p w14:paraId="101E08FB" w14:textId="77777777" w:rsidR="00CF344D" w:rsidRPr="00CF344D" w:rsidRDefault="00CF344D" w:rsidP="00CF344D">
      <w:pPr>
        <w:pStyle w:val="EndNoteBibliography"/>
        <w:ind w:left="720" w:hanging="720"/>
      </w:pPr>
      <w:r w:rsidRPr="00CF344D">
        <w:t>46.</w:t>
      </w:r>
      <w:r w:rsidRPr="00CF344D">
        <w:tab/>
        <w:t xml:space="preserve">Metifiot, M.; Amrane, S.; Litvak, S.; Andreola, M.L. G-quadruplexes in viruses: function and potential therapeutic applications. </w:t>
      </w:r>
      <w:r w:rsidRPr="00CF344D">
        <w:rPr>
          <w:i/>
        </w:rPr>
        <w:t xml:space="preserve">Nucleic acids research </w:t>
      </w:r>
      <w:r w:rsidRPr="00CF344D">
        <w:rPr>
          <w:b/>
        </w:rPr>
        <w:t>2014</w:t>
      </w:r>
      <w:r w:rsidRPr="00CF344D">
        <w:t xml:space="preserve">, </w:t>
      </w:r>
      <w:r w:rsidRPr="00CF344D">
        <w:rPr>
          <w:i/>
        </w:rPr>
        <w:t>42</w:t>
      </w:r>
      <w:r w:rsidRPr="00CF344D">
        <w:t>, 12352-12366, doi:10.1093/nar/gku999.</w:t>
      </w:r>
    </w:p>
    <w:p w14:paraId="21C4E37B" w14:textId="77777777" w:rsidR="00CF344D" w:rsidRPr="00CF344D" w:rsidRDefault="00CF344D" w:rsidP="00CF344D">
      <w:pPr>
        <w:pStyle w:val="EndNoteBibliography"/>
        <w:ind w:left="720" w:hanging="720"/>
      </w:pPr>
      <w:r w:rsidRPr="00CF344D">
        <w:t>47.</w:t>
      </w:r>
      <w:r w:rsidRPr="00CF344D">
        <w:tab/>
        <w:t xml:space="preserve">Drappier, M.; Jha, B.K.; Stone, S.; Elliott, R.; Zhang, R.; Vertommen, D.; Weiss, S.R.; Silverman, R.H.; Michiels, T. A novel mechanism of RNase L inhibition: Theiler's virus L* protein prevents 2-5A from binding to RNase L. </w:t>
      </w:r>
      <w:r w:rsidRPr="00CF344D">
        <w:rPr>
          <w:i/>
        </w:rPr>
        <w:t xml:space="preserve">PLoS pathogens </w:t>
      </w:r>
      <w:r w:rsidRPr="00CF344D">
        <w:rPr>
          <w:b/>
        </w:rPr>
        <w:t>2018</w:t>
      </w:r>
      <w:r w:rsidRPr="00CF344D">
        <w:t xml:space="preserve">, </w:t>
      </w:r>
      <w:r w:rsidRPr="00CF344D">
        <w:rPr>
          <w:i/>
        </w:rPr>
        <w:t>14</w:t>
      </w:r>
      <w:r w:rsidRPr="00CF344D">
        <w:t>, e1006989, doi:10.1371/journal.ppat.1006989.</w:t>
      </w:r>
    </w:p>
    <w:p w14:paraId="39317611" w14:textId="6A7A50BF" w:rsidR="00CF344D" w:rsidRPr="00CF344D" w:rsidRDefault="00CF344D" w:rsidP="00CF344D">
      <w:pPr>
        <w:pStyle w:val="EndNoteBibliography"/>
        <w:ind w:left="720" w:hanging="720"/>
      </w:pPr>
      <w:r w:rsidRPr="00CF344D">
        <w:t>48.</w:t>
      </w:r>
      <w:r w:rsidRPr="00CF344D">
        <w:tab/>
        <w:t xml:space="preserve">Bruce K. Patterson, E.B.F., Ram Yogendra, Emily Long, Amruta Pise, Hallison Rodrigues, Eric Hall, Monica Herrara, Purvi Parikh, Jose Guevara-Coto, Timothy J. Triche, Paul Scott, Saboor Hekmati, Dennis Maglinte, Xaiolan Chang, Rodrigo A </w:t>
      </w:r>
      <w:r w:rsidRPr="00CF344D">
        <w:lastRenderedPageBreak/>
        <w:t xml:space="preserve">Mora-Rodríguez, Javier Mora. Persistence of SARS CoV-2 S1 Protein in CD16+ Monocytes in Post-Acute Sequelae of COVID-19 (PASC) Up to 15 Months Post-Infection. </w:t>
      </w:r>
      <w:r w:rsidRPr="00CF344D">
        <w:rPr>
          <w:i/>
        </w:rPr>
        <w:t xml:space="preserve">bioRxiv </w:t>
      </w:r>
      <w:r w:rsidRPr="00CF344D">
        <w:rPr>
          <w:b/>
        </w:rPr>
        <w:t>2021</w:t>
      </w:r>
      <w:r w:rsidRPr="00CF344D">
        <w:t>, doi:</w:t>
      </w:r>
      <w:hyperlink r:id="rId22" w:history="1">
        <w:r w:rsidRPr="00CF344D">
          <w:rPr>
            <w:rStyle w:val="Hyperlink"/>
          </w:rPr>
          <w:t>https://doi.org/10.1101/2021.06.25.449905</w:t>
        </w:r>
      </w:hyperlink>
      <w:r w:rsidRPr="00CF344D">
        <w:t>.</w:t>
      </w:r>
    </w:p>
    <w:p w14:paraId="1EFC90CE" w14:textId="77777777" w:rsidR="00CF344D" w:rsidRPr="00CF344D" w:rsidRDefault="00CF344D" w:rsidP="00CF344D">
      <w:pPr>
        <w:pStyle w:val="EndNoteBibliography"/>
        <w:ind w:left="720" w:hanging="720"/>
      </w:pPr>
      <w:r w:rsidRPr="00CF344D">
        <w:t>49.</w:t>
      </w:r>
      <w:r w:rsidRPr="00CF344D">
        <w:tab/>
        <w:t xml:space="preserve">Ram-Mohan. Association Between SARS-CoV-2 RNAemia and Post-Acute Sequelae of COVID-19. </w:t>
      </w:r>
      <w:r w:rsidRPr="00CF344D">
        <w:rPr>
          <w:i/>
        </w:rPr>
        <w:t xml:space="preserve">MedRXiv </w:t>
      </w:r>
      <w:r w:rsidRPr="00CF344D">
        <w:rPr>
          <w:b/>
        </w:rPr>
        <w:t>2021</w:t>
      </w:r>
      <w:r w:rsidRPr="00CF344D">
        <w:t>, doi:10.1101/2021.09.03.21262934.</w:t>
      </w:r>
    </w:p>
    <w:p w14:paraId="2DF65490" w14:textId="77777777" w:rsidR="00CF344D" w:rsidRPr="00CF344D" w:rsidRDefault="00CF344D" w:rsidP="00CF344D">
      <w:pPr>
        <w:pStyle w:val="EndNoteBibliography"/>
        <w:ind w:left="720" w:hanging="720"/>
      </w:pPr>
      <w:r w:rsidRPr="00CF344D">
        <w:t>50.</w:t>
      </w:r>
      <w:r w:rsidRPr="00CF344D">
        <w:tab/>
        <w:t xml:space="preserve">Chertow, D. SARS-CoV-2 infection and persistence throughout the human body and brain. </w:t>
      </w:r>
      <w:r w:rsidRPr="00CF344D">
        <w:rPr>
          <w:i/>
        </w:rPr>
        <w:t xml:space="preserve">Nature portfolio </w:t>
      </w:r>
      <w:r w:rsidRPr="00CF344D">
        <w:rPr>
          <w:b/>
        </w:rPr>
        <w:t>2021</w:t>
      </w:r>
      <w:r w:rsidRPr="00CF344D">
        <w:t>, doi:10.21203/rs.3.rs-1139035/v1.</w:t>
      </w:r>
    </w:p>
    <w:p w14:paraId="5C597F92" w14:textId="77777777" w:rsidR="00CF344D" w:rsidRPr="00CF344D" w:rsidRDefault="00CF344D" w:rsidP="00CF344D">
      <w:pPr>
        <w:pStyle w:val="EndNoteBibliography"/>
        <w:ind w:left="720" w:hanging="720"/>
      </w:pPr>
      <w:r w:rsidRPr="00CF344D">
        <w:t>51.</w:t>
      </w:r>
      <w:r w:rsidRPr="00CF344D">
        <w:tab/>
        <w:t xml:space="preserve">Castruita. SARS-CoV-2 spike mRNA vaccine sequences circulate in blood up to at least 28 days after COVID-19 vaccination. </w:t>
      </w:r>
      <w:r w:rsidRPr="00CF344D">
        <w:rPr>
          <w:i/>
        </w:rPr>
        <w:t xml:space="preserve">NCBI </w:t>
      </w:r>
      <w:r w:rsidRPr="00CF344D">
        <w:rPr>
          <w:b/>
        </w:rPr>
        <w:t>2021</w:t>
      </w:r>
      <w:r w:rsidRPr="00CF344D">
        <w:t>.</w:t>
      </w:r>
    </w:p>
    <w:p w14:paraId="79523A26" w14:textId="77777777" w:rsidR="00CF344D" w:rsidRPr="00CF344D" w:rsidRDefault="00CF344D" w:rsidP="00CF344D">
      <w:pPr>
        <w:pStyle w:val="EndNoteBibliography"/>
        <w:ind w:left="720" w:hanging="720"/>
      </w:pPr>
      <w:r w:rsidRPr="00CF344D">
        <w:t>52.</w:t>
      </w:r>
      <w:r w:rsidRPr="00CF344D">
        <w:tab/>
        <w:t xml:space="preserve">Katzourakis, A.; Gifford, R.J. Endogenous viral elements in animal genomes. </w:t>
      </w:r>
      <w:r w:rsidRPr="00CF344D">
        <w:rPr>
          <w:i/>
        </w:rPr>
        <w:t xml:space="preserve">PLoS genetics </w:t>
      </w:r>
      <w:r w:rsidRPr="00CF344D">
        <w:rPr>
          <w:b/>
        </w:rPr>
        <w:t>2010</w:t>
      </w:r>
      <w:r w:rsidRPr="00CF344D">
        <w:t xml:space="preserve">, </w:t>
      </w:r>
      <w:r w:rsidRPr="00CF344D">
        <w:rPr>
          <w:i/>
        </w:rPr>
        <w:t>6</w:t>
      </w:r>
      <w:r w:rsidRPr="00CF344D">
        <w:t>, e1001191, doi:10.1371/journal.pgen.1001191.</w:t>
      </w:r>
    </w:p>
    <w:p w14:paraId="613539A9" w14:textId="77777777" w:rsidR="00CF344D" w:rsidRPr="00CF344D" w:rsidRDefault="00CF344D" w:rsidP="00CF344D">
      <w:pPr>
        <w:pStyle w:val="EndNoteBibliography"/>
        <w:ind w:left="720" w:hanging="720"/>
      </w:pPr>
      <w:r w:rsidRPr="00CF344D">
        <w:t>53.</w:t>
      </w:r>
      <w:r w:rsidRPr="00CF344D">
        <w:tab/>
        <w:t xml:space="preserve">Esnault, C.; Maestre, J.; Heidmann, T. Human LINE retrotransposons generate processed pseudogenes. </w:t>
      </w:r>
      <w:r w:rsidRPr="00CF344D">
        <w:rPr>
          <w:i/>
        </w:rPr>
        <w:t xml:space="preserve">Nature genetics </w:t>
      </w:r>
      <w:r w:rsidRPr="00CF344D">
        <w:rPr>
          <w:b/>
        </w:rPr>
        <w:t>2000</w:t>
      </w:r>
      <w:r w:rsidRPr="00CF344D">
        <w:t xml:space="preserve">, </w:t>
      </w:r>
      <w:r w:rsidRPr="00CF344D">
        <w:rPr>
          <w:i/>
        </w:rPr>
        <w:t>24</w:t>
      </w:r>
      <w:r w:rsidRPr="00CF344D">
        <w:t>, 363-367, doi:10.1038/74184.</w:t>
      </w:r>
    </w:p>
    <w:p w14:paraId="4CAB2DFA" w14:textId="77777777" w:rsidR="00CF344D" w:rsidRPr="00CF344D" w:rsidRDefault="00CF344D" w:rsidP="00CF344D">
      <w:pPr>
        <w:pStyle w:val="EndNoteBibliography"/>
        <w:ind w:left="720" w:hanging="720"/>
      </w:pPr>
      <w:r w:rsidRPr="00CF344D">
        <w:t>54.</w:t>
      </w:r>
      <w:r w:rsidRPr="00CF344D">
        <w:tab/>
        <w:t xml:space="preserve">Hu, X.; Yang, L.; Mo, Y.Y. Role of Pseudogenes in Tumorigenesis. </w:t>
      </w:r>
      <w:r w:rsidRPr="00CF344D">
        <w:rPr>
          <w:i/>
        </w:rPr>
        <w:t xml:space="preserve">Cancers (Basel) </w:t>
      </w:r>
      <w:r w:rsidRPr="00CF344D">
        <w:rPr>
          <w:b/>
        </w:rPr>
        <w:t>2018</w:t>
      </w:r>
      <w:r w:rsidRPr="00CF344D">
        <w:t xml:space="preserve">, </w:t>
      </w:r>
      <w:r w:rsidRPr="00CF344D">
        <w:rPr>
          <w:i/>
        </w:rPr>
        <w:t>10</w:t>
      </w:r>
      <w:r w:rsidRPr="00CF344D">
        <w:t>, doi:10.3390/cancers10080256.</w:t>
      </w:r>
    </w:p>
    <w:p w14:paraId="4757236C" w14:textId="77777777" w:rsidR="00CF344D" w:rsidRPr="00CF344D" w:rsidRDefault="00CF344D" w:rsidP="00CF344D">
      <w:pPr>
        <w:pStyle w:val="EndNoteBibliography"/>
        <w:ind w:left="720" w:hanging="720"/>
      </w:pPr>
      <w:r w:rsidRPr="00CF344D">
        <w:t>55.</w:t>
      </w:r>
      <w:r w:rsidRPr="00CF344D">
        <w:tab/>
        <w:t xml:space="preserve">Lehrer, S.; Rheinstein, P.H. Three Poliovirus Sequences in the Human Genome Associated With Colorectal Cancer. </w:t>
      </w:r>
      <w:r w:rsidRPr="00CF344D">
        <w:rPr>
          <w:i/>
        </w:rPr>
        <w:t xml:space="preserve">Cancer Genomics Proteomics </w:t>
      </w:r>
      <w:r w:rsidRPr="00CF344D">
        <w:rPr>
          <w:b/>
        </w:rPr>
        <w:t>2019</w:t>
      </w:r>
      <w:r w:rsidRPr="00CF344D">
        <w:t xml:space="preserve">, </w:t>
      </w:r>
      <w:r w:rsidRPr="00CF344D">
        <w:rPr>
          <w:i/>
        </w:rPr>
        <w:t>16</w:t>
      </w:r>
      <w:r w:rsidRPr="00CF344D">
        <w:t>, 65-70, doi:10.21873/cgp.20112.</w:t>
      </w:r>
    </w:p>
    <w:p w14:paraId="51C2F908" w14:textId="77777777" w:rsidR="00CF344D" w:rsidRPr="00CF344D" w:rsidRDefault="00CF344D" w:rsidP="00CF344D">
      <w:pPr>
        <w:pStyle w:val="EndNoteBibliography"/>
        <w:ind w:left="720" w:hanging="720"/>
      </w:pPr>
      <w:r w:rsidRPr="00CF344D">
        <w:t>56.</w:t>
      </w:r>
      <w:r w:rsidRPr="00CF344D">
        <w:tab/>
        <w:t xml:space="preserve">Hirano, M.; Noda, T. Genomic organization of the mouse Msh4 gene producing bicistronic, chimeric and antisense mRNA. </w:t>
      </w:r>
      <w:r w:rsidRPr="00CF344D">
        <w:rPr>
          <w:i/>
        </w:rPr>
        <w:t xml:space="preserve">Gene </w:t>
      </w:r>
      <w:r w:rsidRPr="00CF344D">
        <w:rPr>
          <w:b/>
        </w:rPr>
        <w:t>2004</w:t>
      </w:r>
      <w:r w:rsidRPr="00CF344D">
        <w:t xml:space="preserve">, </w:t>
      </w:r>
      <w:r w:rsidRPr="00CF344D">
        <w:rPr>
          <w:i/>
        </w:rPr>
        <w:t>342</w:t>
      </w:r>
      <w:r w:rsidRPr="00CF344D">
        <w:t>, 165-177, doi:10.1016/j.gene.2004.08.016.</w:t>
      </w:r>
    </w:p>
    <w:p w14:paraId="6E5B408D" w14:textId="77777777" w:rsidR="00CF344D" w:rsidRPr="00CF344D" w:rsidRDefault="00CF344D" w:rsidP="00CF344D">
      <w:pPr>
        <w:pStyle w:val="EndNoteBibliography"/>
        <w:ind w:left="720" w:hanging="720"/>
      </w:pPr>
      <w:r w:rsidRPr="00CF344D">
        <w:t>57.</w:t>
      </w:r>
      <w:r w:rsidRPr="00CF344D">
        <w:tab/>
        <w:t xml:space="preserve">Elfman, J.; Li, H. Chimeric RNA in Cancer and Stem Cell Differentiation. </w:t>
      </w:r>
      <w:r w:rsidRPr="00CF344D">
        <w:rPr>
          <w:i/>
        </w:rPr>
        <w:t xml:space="preserve">Stem Cells Int </w:t>
      </w:r>
      <w:r w:rsidRPr="00CF344D">
        <w:rPr>
          <w:b/>
        </w:rPr>
        <w:t>2018</w:t>
      </w:r>
      <w:r w:rsidRPr="00CF344D">
        <w:t xml:space="preserve">, </w:t>
      </w:r>
      <w:r w:rsidRPr="00CF344D">
        <w:rPr>
          <w:i/>
        </w:rPr>
        <w:t>2018</w:t>
      </w:r>
      <w:r w:rsidRPr="00CF344D">
        <w:t>, 3178789, doi:10.1155/2018/3178789.</w:t>
      </w:r>
    </w:p>
    <w:p w14:paraId="27D7869C" w14:textId="77777777" w:rsidR="00CF344D" w:rsidRPr="00CF344D" w:rsidRDefault="00CF344D" w:rsidP="00CF344D">
      <w:pPr>
        <w:pStyle w:val="EndNoteBibliography"/>
        <w:ind w:left="720" w:hanging="720"/>
      </w:pPr>
      <w:r w:rsidRPr="00CF344D">
        <w:t>58.</w:t>
      </w:r>
      <w:r w:rsidRPr="00CF344D">
        <w:tab/>
        <w:t xml:space="preserve">Kury, P.; Nath, A.; Creange, A.; Dolei, A.; Marche, P.; Gold, J.; Giovannoni, G.; Hartung, H.P.; Perron, H. Human Endogenous Retroviruses in Neurological Diseases. </w:t>
      </w:r>
      <w:r w:rsidRPr="00CF344D">
        <w:rPr>
          <w:i/>
        </w:rPr>
        <w:t xml:space="preserve">Trends Mol Med </w:t>
      </w:r>
      <w:r w:rsidRPr="00CF344D">
        <w:rPr>
          <w:b/>
        </w:rPr>
        <w:t>2018</w:t>
      </w:r>
      <w:r w:rsidRPr="00CF344D">
        <w:t xml:space="preserve">, </w:t>
      </w:r>
      <w:r w:rsidRPr="00CF344D">
        <w:rPr>
          <w:i/>
        </w:rPr>
        <w:t>24</w:t>
      </w:r>
      <w:r w:rsidRPr="00CF344D">
        <w:t>, 379-394, doi:10.1016/j.molmed.2018.02.007.</w:t>
      </w:r>
    </w:p>
    <w:p w14:paraId="73FCAE44" w14:textId="77777777" w:rsidR="00CF344D" w:rsidRPr="00CF344D" w:rsidRDefault="00CF344D" w:rsidP="00CF344D">
      <w:pPr>
        <w:pStyle w:val="EndNoteBibliography"/>
        <w:ind w:left="720" w:hanging="720"/>
      </w:pPr>
      <w:r w:rsidRPr="00CF344D">
        <w:t>59.</w:t>
      </w:r>
      <w:r w:rsidRPr="00CF344D">
        <w:tab/>
        <w:t xml:space="preserve">Perron, H.; Dougier-Reynaud, H.L.; Lomparski, C.; Popa, I.; Firouzi, R.; Bertrand, J.B.; Marusic, S.; Portoukalian, J.; Jouvin-Marche, E.; Villiers, C.L.; et al. Human endogenous retrovirus protein activates innate immunity and promotes experimental allergic encephalomyelitis in mice. </w:t>
      </w:r>
      <w:r w:rsidRPr="00CF344D">
        <w:rPr>
          <w:i/>
        </w:rPr>
        <w:t xml:space="preserve">PloS one </w:t>
      </w:r>
      <w:r w:rsidRPr="00CF344D">
        <w:rPr>
          <w:b/>
        </w:rPr>
        <w:t>2013</w:t>
      </w:r>
      <w:r w:rsidRPr="00CF344D">
        <w:t xml:space="preserve">, </w:t>
      </w:r>
      <w:r w:rsidRPr="00CF344D">
        <w:rPr>
          <w:i/>
        </w:rPr>
        <w:t>8</w:t>
      </w:r>
      <w:r w:rsidRPr="00CF344D">
        <w:t>, e80128, doi:10.1371/journal.pone.0080128.</w:t>
      </w:r>
    </w:p>
    <w:p w14:paraId="419E23D6" w14:textId="77777777" w:rsidR="00CF344D" w:rsidRPr="00CF344D" w:rsidRDefault="00CF344D" w:rsidP="00CF344D">
      <w:pPr>
        <w:pStyle w:val="EndNoteBibliography"/>
        <w:ind w:left="720" w:hanging="720"/>
      </w:pPr>
      <w:r w:rsidRPr="00CF344D">
        <w:t>60.</w:t>
      </w:r>
      <w:r w:rsidRPr="00CF344D">
        <w:tab/>
        <w:t xml:space="preserve">Zhang, L.; Richards, A.; Barrasa, M.I.; Hughes, S.H.; Young, R.A.; Jaenisch, R. Reverse-transcribed SARS-CoV-2 RNA can integrate into the genome of cultured human cells and can be expressed in patient-derived tissues. </w:t>
      </w:r>
      <w:r w:rsidRPr="00CF344D">
        <w:rPr>
          <w:i/>
        </w:rPr>
        <w:t xml:space="preserve">Proceedings of the National Academy of Sciences of the United States of America </w:t>
      </w:r>
      <w:r w:rsidRPr="00CF344D">
        <w:rPr>
          <w:b/>
        </w:rPr>
        <w:t>2021</w:t>
      </w:r>
      <w:r w:rsidRPr="00CF344D">
        <w:t xml:space="preserve">, </w:t>
      </w:r>
      <w:r w:rsidRPr="00CF344D">
        <w:rPr>
          <w:i/>
        </w:rPr>
        <w:t>118</w:t>
      </w:r>
      <w:r w:rsidRPr="00CF344D">
        <w:t>, doi:10.1073/pnas.2105968118.</w:t>
      </w:r>
    </w:p>
    <w:p w14:paraId="652A4E82" w14:textId="77777777" w:rsidR="00CF344D" w:rsidRPr="00CF344D" w:rsidRDefault="00CF344D" w:rsidP="00CF344D">
      <w:pPr>
        <w:pStyle w:val="EndNoteBibliography"/>
        <w:ind w:left="720" w:hanging="720"/>
      </w:pPr>
      <w:r w:rsidRPr="00CF344D">
        <w:t>61.</w:t>
      </w:r>
      <w:r w:rsidRPr="00CF344D">
        <w:tab/>
        <w:t xml:space="preserve">Kazachenka, A.; Kassiotis, G. SARS-CoV-2-Host Chimeric RNA-Sequencing Reads Do Not Necessarily Arise From Virus Integration Into the Host DNA. </w:t>
      </w:r>
      <w:r w:rsidRPr="00CF344D">
        <w:rPr>
          <w:i/>
        </w:rPr>
        <w:t xml:space="preserve">Frontiers in microbiology </w:t>
      </w:r>
      <w:r w:rsidRPr="00CF344D">
        <w:rPr>
          <w:b/>
        </w:rPr>
        <w:t>2021</w:t>
      </w:r>
      <w:r w:rsidRPr="00CF344D">
        <w:t xml:space="preserve">, </w:t>
      </w:r>
      <w:r w:rsidRPr="00CF344D">
        <w:rPr>
          <w:i/>
        </w:rPr>
        <w:t>12</w:t>
      </w:r>
      <w:r w:rsidRPr="00CF344D">
        <w:t>, 676693, doi:10.3389/fmicb.2021.676693.</w:t>
      </w:r>
    </w:p>
    <w:p w14:paraId="0C032579" w14:textId="77777777" w:rsidR="00CF344D" w:rsidRPr="00CF344D" w:rsidRDefault="00CF344D" w:rsidP="00CF344D">
      <w:pPr>
        <w:pStyle w:val="EndNoteBibliography"/>
        <w:ind w:left="720" w:hanging="720"/>
      </w:pPr>
      <w:r w:rsidRPr="00CF344D">
        <w:t>62.</w:t>
      </w:r>
      <w:r w:rsidRPr="00CF344D">
        <w:tab/>
        <w:t xml:space="preserve">Liu, J.; Wang, J.; Xu, J.; Xia, H.; Wang, Y.; Zhang, C.; Chen, W.; Zhang, H.; Liu, Q.; Zhu, R.; et al. Comprehensive investigations revealed consistent pathophysiological alterations after vaccination with COVID-19 vaccines. </w:t>
      </w:r>
      <w:r w:rsidRPr="00CF344D">
        <w:rPr>
          <w:i/>
        </w:rPr>
        <w:t xml:space="preserve">Cell Discov </w:t>
      </w:r>
      <w:r w:rsidRPr="00CF344D">
        <w:rPr>
          <w:b/>
        </w:rPr>
        <w:t>2021</w:t>
      </w:r>
      <w:r w:rsidRPr="00CF344D">
        <w:t xml:space="preserve">, </w:t>
      </w:r>
      <w:r w:rsidRPr="00CF344D">
        <w:rPr>
          <w:i/>
        </w:rPr>
        <w:t>7</w:t>
      </w:r>
      <w:r w:rsidRPr="00CF344D">
        <w:t>, 99, doi:10.1038/s41421-021-00329-3.</w:t>
      </w:r>
    </w:p>
    <w:p w14:paraId="36030050" w14:textId="77777777" w:rsidR="00CF344D" w:rsidRPr="00CF344D" w:rsidRDefault="00CF344D" w:rsidP="00CF344D">
      <w:pPr>
        <w:pStyle w:val="EndNoteBibliography"/>
        <w:ind w:left="720" w:hanging="720"/>
      </w:pPr>
      <w:r w:rsidRPr="00CF344D">
        <w:t>63.</w:t>
      </w:r>
      <w:r w:rsidRPr="00CF344D">
        <w:tab/>
        <w:t xml:space="preserve">Cheng, M.H.; Porritt, R.A.; Rivas, M.N.; Krieger, J.M.; Ozdemir, A.B.; Garcia, G., Jr.; Arumugaswami, V.; Fries, B.C.; Arditi, M.; Bahar, I. A monoclonal antibody against staphylococcal enterotoxin B superantigen inhibits SARS-CoV-2 entry in vitro. </w:t>
      </w:r>
      <w:r w:rsidRPr="00CF344D">
        <w:rPr>
          <w:i/>
        </w:rPr>
        <w:t xml:space="preserve">bioRxiv </w:t>
      </w:r>
      <w:r w:rsidRPr="00CF344D">
        <w:rPr>
          <w:b/>
        </w:rPr>
        <w:t>2020</w:t>
      </w:r>
      <w:r w:rsidRPr="00CF344D">
        <w:t>, doi:10.1101/2020.11.24.395079.</w:t>
      </w:r>
    </w:p>
    <w:p w14:paraId="253FF09A" w14:textId="77777777" w:rsidR="00CF344D" w:rsidRPr="00CF344D" w:rsidRDefault="00CF344D" w:rsidP="00CF344D">
      <w:pPr>
        <w:pStyle w:val="EndNoteBibliography"/>
        <w:ind w:left="720" w:hanging="720"/>
      </w:pPr>
      <w:r w:rsidRPr="00CF344D">
        <w:t>64.</w:t>
      </w:r>
      <w:r w:rsidRPr="00CF344D">
        <w:tab/>
        <w:t xml:space="preserve">Nielsen, H.B.; Almeida, M.; Juncker, A.S.; Rasmussen, S.; Li, J.; Sunagawa, S.; Plichta, D.R.; Gautier, L.; Pedersen, A.G.; Le Chatelier, E.; et al. Identification and assembly of genomes and genetic elements in complex metagenomic samples without using reference genomes. </w:t>
      </w:r>
      <w:r w:rsidRPr="00CF344D">
        <w:rPr>
          <w:i/>
        </w:rPr>
        <w:t xml:space="preserve">Nature biotechnology </w:t>
      </w:r>
      <w:r w:rsidRPr="00CF344D">
        <w:rPr>
          <w:b/>
        </w:rPr>
        <w:t>2014</w:t>
      </w:r>
      <w:r w:rsidRPr="00CF344D">
        <w:t xml:space="preserve">, </w:t>
      </w:r>
      <w:r w:rsidRPr="00CF344D">
        <w:rPr>
          <w:i/>
        </w:rPr>
        <w:t>32</w:t>
      </w:r>
      <w:r w:rsidRPr="00CF344D">
        <w:t>, 822-828, doi:10.1038/nbt.2939.</w:t>
      </w:r>
    </w:p>
    <w:p w14:paraId="4D933EAB" w14:textId="089FCD6A" w:rsidR="00CF344D" w:rsidRPr="00CF344D" w:rsidRDefault="00CF344D" w:rsidP="00CF344D">
      <w:pPr>
        <w:pStyle w:val="EndNoteBibliography"/>
        <w:ind w:left="720" w:hanging="720"/>
      </w:pPr>
      <w:r w:rsidRPr="00CF344D">
        <w:t>65.</w:t>
      </w:r>
      <w:r w:rsidRPr="00CF344D">
        <w:tab/>
        <w:t xml:space="preserve">Venkatakrishnan. Omicron variant of SARS-CoV-2 harbors a unique insertion mutation of putative viral or human genomic origi. </w:t>
      </w:r>
      <w:r w:rsidRPr="00CF344D">
        <w:rPr>
          <w:i/>
        </w:rPr>
        <w:t xml:space="preserve">OSF </w:t>
      </w:r>
      <w:r w:rsidRPr="00CF344D">
        <w:rPr>
          <w:b/>
        </w:rPr>
        <w:t>2021</w:t>
      </w:r>
      <w:r w:rsidRPr="00CF344D">
        <w:t>, doi:</w:t>
      </w:r>
      <w:hyperlink r:id="rId23" w:history="1">
        <w:r w:rsidRPr="00CF344D">
          <w:rPr>
            <w:rStyle w:val="Hyperlink"/>
          </w:rPr>
          <w:t>https://osf.io/f7txy/</w:t>
        </w:r>
      </w:hyperlink>
      <w:r w:rsidRPr="00CF344D">
        <w:t>.</w:t>
      </w:r>
    </w:p>
    <w:p w14:paraId="63E16A4A" w14:textId="77777777" w:rsidR="00CF344D" w:rsidRPr="00CF344D" w:rsidRDefault="00CF344D" w:rsidP="00CF344D">
      <w:pPr>
        <w:pStyle w:val="EndNoteBibliography"/>
        <w:ind w:left="720" w:hanging="720"/>
      </w:pPr>
      <w:r w:rsidRPr="00CF344D">
        <w:t>66.</w:t>
      </w:r>
      <w:r w:rsidRPr="00CF344D">
        <w:tab/>
        <w:t xml:space="preserve">Penzo, M.; Guerrieri, A.N.; Zacchini, F.; Trere, D.; Montanaro, L. RNA Pseudouridylation in Physiology and Medicine: For Better and for Worse. </w:t>
      </w:r>
      <w:r w:rsidRPr="00CF344D">
        <w:rPr>
          <w:i/>
        </w:rPr>
        <w:t xml:space="preserve">Genes (Basel) </w:t>
      </w:r>
      <w:r w:rsidRPr="00CF344D">
        <w:rPr>
          <w:b/>
        </w:rPr>
        <w:t>2017</w:t>
      </w:r>
      <w:r w:rsidRPr="00CF344D">
        <w:t xml:space="preserve">, </w:t>
      </w:r>
      <w:r w:rsidRPr="00CF344D">
        <w:rPr>
          <w:i/>
        </w:rPr>
        <w:t>8</w:t>
      </w:r>
      <w:r w:rsidRPr="00CF344D">
        <w:t>, doi:10.3390/genes8110301.</w:t>
      </w:r>
    </w:p>
    <w:p w14:paraId="160A6012" w14:textId="77777777" w:rsidR="00CF344D" w:rsidRPr="00CF344D" w:rsidRDefault="00CF344D" w:rsidP="00CF344D">
      <w:pPr>
        <w:pStyle w:val="EndNoteBibliography"/>
        <w:ind w:left="720" w:hanging="720"/>
      </w:pPr>
      <w:r w:rsidRPr="00CF344D">
        <w:lastRenderedPageBreak/>
        <w:t>67.</w:t>
      </w:r>
      <w:r w:rsidRPr="00CF344D">
        <w:tab/>
        <w:t xml:space="preserve">Li, X.; Zhu, P.; Ma, S.; Song, J.; Bai, J.; Sun, F.; Yi, C. Chemical pulldown reveals dynamic pseudouridylation of the mammalian transcriptome. </w:t>
      </w:r>
      <w:r w:rsidRPr="00CF344D">
        <w:rPr>
          <w:i/>
        </w:rPr>
        <w:t xml:space="preserve">Nat Chem Biol </w:t>
      </w:r>
      <w:r w:rsidRPr="00CF344D">
        <w:rPr>
          <w:b/>
        </w:rPr>
        <w:t>2015</w:t>
      </w:r>
      <w:r w:rsidRPr="00CF344D">
        <w:t xml:space="preserve">, </w:t>
      </w:r>
      <w:r w:rsidRPr="00CF344D">
        <w:rPr>
          <w:i/>
        </w:rPr>
        <w:t>11</w:t>
      </w:r>
      <w:r w:rsidRPr="00CF344D">
        <w:t>, 592-597, doi:10.1038/nchembio.1836.</w:t>
      </w:r>
    </w:p>
    <w:p w14:paraId="29BB1395" w14:textId="77777777" w:rsidR="00CF344D" w:rsidRPr="00CF344D" w:rsidRDefault="00CF344D" w:rsidP="00CF344D">
      <w:pPr>
        <w:pStyle w:val="EndNoteBibliography"/>
        <w:ind w:left="720" w:hanging="720"/>
      </w:pPr>
      <w:r w:rsidRPr="00CF344D">
        <w:t>68.</w:t>
      </w:r>
      <w:r w:rsidRPr="00CF344D">
        <w:tab/>
        <w:t xml:space="preserve">Uddin, M.B.; Wang, Z.; Yang, C. Dysregulations of Functional RNA Modifications in Cancer, Cancer Stemness and Cancer Therapeutics. </w:t>
      </w:r>
      <w:r w:rsidRPr="00CF344D">
        <w:rPr>
          <w:i/>
        </w:rPr>
        <w:t xml:space="preserve">Theranostics </w:t>
      </w:r>
      <w:r w:rsidRPr="00CF344D">
        <w:rPr>
          <w:b/>
        </w:rPr>
        <w:t>2020</w:t>
      </w:r>
      <w:r w:rsidRPr="00CF344D">
        <w:t xml:space="preserve">, </w:t>
      </w:r>
      <w:r w:rsidRPr="00CF344D">
        <w:rPr>
          <w:i/>
        </w:rPr>
        <w:t>10</w:t>
      </w:r>
      <w:r w:rsidRPr="00CF344D">
        <w:t>, 3164-3189, doi:10.7150/thno.41687.</w:t>
      </w:r>
    </w:p>
    <w:p w14:paraId="5DFE365B" w14:textId="77777777" w:rsidR="00CF344D" w:rsidRPr="00CF344D" w:rsidRDefault="00CF344D" w:rsidP="00CF344D">
      <w:pPr>
        <w:pStyle w:val="EndNoteBibliography"/>
        <w:ind w:left="720" w:hanging="720"/>
      </w:pPr>
      <w:r w:rsidRPr="00CF344D">
        <w:t>69.</w:t>
      </w:r>
      <w:r w:rsidRPr="00CF344D">
        <w:tab/>
        <w:t xml:space="preserve">Guzzi, N.; Ciesla, M.; Ngoc, P.C.T.; Lang, S.; Arora, S.; Dimitriou, M.; Pimkova, K.; Sommarin, M.N.E.; Munita, R.; Lubas, M.; et al. Pseudouridylation of tRNA-Derived Fragments Steers Translational Control in Stem Cells. </w:t>
      </w:r>
      <w:r w:rsidRPr="00CF344D">
        <w:rPr>
          <w:i/>
        </w:rPr>
        <w:t xml:space="preserve">Cell </w:t>
      </w:r>
      <w:r w:rsidRPr="00CF344D">
        <w:rPr>
          <w:b/>
        </w:rPr>
        <w:t>2018</w:t>
      </w:r>
      <w:r w:rsidRPr="00CF344D">
        <w:t xml:space="preserve">, </w:t>
      </w:r>
      <w:r w:rsidRPr="00CF344D">
        <w:rPr>
          <w:i/>
        </w:rPr>
        <w:t>173</w:t>
      </w:r>
      <w:r w:rsidRPr="00CF344D">
        <w:t>, 1204-1216 e1226, doi:10.1016/j.cell.2018.03.008.</w:t>
      </w:r>
    </w:p>
    <w:p w14:paraId="0028AA42" w14:textId="77777777" w:rsidR="00CF344D" w:rsidRPr="00CF344D" w:rsidRDefault="00CF344D" w:rsidP="00CF344D">
      <w:pPr>
        <w:pStyle w:val="EndNoteBibliography"/>
        <w:ind w:left="720" w:hanging="720"/>
      </w:pPr>
      <w:r w:rsidRPr="00CF344D">
        <w:t>70.</w:t>
      </w:r>
      <w:r w:rsidRPr="00CF344D">
        <w:tab/>
        <w:t xml:space="preserve">Tyson, J.R.; James, P.; Stoddart, D.; Sparks, N.; Wickenhagen, A.; Hall, G.; Choi, J.H.; Lapointe, H.; Kamelian, K.; Smith, A.D.; et al. Improvements to the ARTIC multiplex PCR method for SARS-CoV-2 genome sequencing using nanopore. </w:t>
      </w:r>
      <w:r w:rsidRPr="00CF344D">
        <w:rPr>
          <w:i/>
        </w:rPr>
        <w:t xml:space="preserve">bioRxiv </w:t>
      </w:r>
      <w:r w:rsidRPr="00CF344D">
        <w:rPr>
          <w:b/>
        </w:rPr>
        <w:t>2020</w:t>
      </w:r>
      <w:r w:rsidRPr="00CF344D">
        <w:t>, doi:10.1101/2020.09.04.283077.</w:t>
      </w:r>
    </w:p>
    <w:p w14:paraId="0B41FA33" w14:textId="77777777" w:rsidR="00CF344D" w:rsidRPr="00CF344D" w:rsidRDefault="00CF344D" w:rsidP="00CF344D">
      <w:pPr>
        <w:pStyle w:val="EndNoteBibliography"/>
        <w:ind w:left="720" w:hanging="720"/>
      </w:pPr>
      <w:r w:rsidRPr="00CF344D">
        <w:t>71.</w:t>
      </w:r>
      <w:r w:rsidRPr="00CF344D">
        <w:tab/>
        <w:t xml:space="preserve">Metzger, C.; Lienhard, R.; Seth-Smith, H.M.B.; Roloff, T.; Wegner, F.; Sieber, J.; Bel, M.; Greub, G.; Egli, A. PCR performance in the SARS-CoV-2 Omicron variant of concern? </w:t>
      </w:r>
      <w:r w:rsidRPr="00CF344D">
        <w:rPr>
          <w:i/>
        </w:rPr>
        <w:t xml:space="preserve">Swiss Med Wkly </w:t>
      </w:r>
      <w:r w:rsidRPr="00CF344D">
        <w:rPr>
          <w:b/>
        </w:rPr>
        <w:t>2021</w:t>
      </w:r>
      <w:r w:rsidRPr="00CF344D">
        <w:t xml:space="preserve">, </w:t>
      </w:r>
      <w:r w:rsidRPr="00CF344D">
        <w:rPr>
          <w:i/>
        </w:rPr>
        <w:t>151</w:t>
      </w:r>
      <w:r w:rsidRPr="00CF344D">
        <w:t>, w30120, doi:10.4414/smw.2021.w30120.</w:t>
      </w:r>
    </w:p>
    <w:p w14:paraId="5E50F10E" w14:textId="78C60E1A" w:rsidR="00CF344D" w:rsidRPr="00CF344D" w:rsidRDefault="00CF344D" w:rsidP="00CF344D">
      <w:pPr>
        <w:pStyle w:val="EndNoteBibliography"/>
        <w:ind w:left="720" w:hanging="720"/>
      </w:pPr>
      <w:r w:rsidRPr="00CF344D">
        <w:t>72.</w:t>
      </w:r>
      <w:r w:rsidRPr="00CF344D">
        <w:tab/>
        <w:t xml:space="preserve">(CHMP), C.f.M.P.f.H.U. Assessment report: Comirnaty. </w:t>
      </w:r>
      <w:r w:rsidRPr="00CF344D">
        <w:rPr>
          <w:i/>
        </w:rPr>
        <w:t xml:space="preserve">Europoean Medicines Agency </w:t>
      </w:r>
      <w:r w:rsidRPr="00CF344D">
        <w:rPr>
          <w:b/>
        </w:rPr>
        <w:t>2021</w:t>
      </w:r>
      <w:r w:rsidRPr="00CF344D">
        <w:t xml:space="preserve">, </w:t>
      </w:r>
      <w:r w:rsidRPr="00CF344D">
        <w:rPr>
          <w:i/>
        </w:rPr>
        <w:t>EMA/707383/2020 Corr.1*1</w:t>
      </w:r>
      <w:r w:rsidRPr="00CF344D">
        <w:t>, doi:</w:t>
      </w:r>
      <w:hyperlink r:id="rId24" w:history="1">
        <w:r w:rsidRPr="00CF344D">
          <w:rPr>
            <w:rStyle w:val="Hyperlink"/>
          </w:rPr>
          <w:t>https://www.ema.europa.eu/en/documents/assessment-report/comirnaty-epar-public-assessment-report_en.pdf</w:t>
        </w:r>
      </w:hyperlink>
      <w:r w:rsidRPr="00CF344D">
        <w:t>.</w:t>
      </w:r>
    </w:p>
    <w:p w14:paraId="61ECEED0" w14:textId="77777777" w:rsidR="00CF344D" w:rsidRPr="00CF344D" w:rsidRDefault="00CF344D" w:rsidP="00CF344D">
      <w:pPr>
        <w:pStyle w:val="EndNoteBibliography"/>
        <w:ind w:left="720" w:hanging="720"/>
      </w:pPr>
      <w:r w:rsidRPr="00CF344D">
        <w:t>73.</w:t>
      </w:r>
      <w:r w:rsidRPr="00CF344D">
        <w:tab/>
        <w:t xml:space="preserve">Bansal, S.; Perincheri, S.; Fleming, T.; Poulson, C.; Tiffany, B.; Bremner, R.M.; Mohanakumar, T. Cutting Edge: Circulating Exosomes with COVID Spike Protein Are Induced by BNT162b2 (Pfizer-BioNTech) Vaccination prior to Development of Antibodies: A Novel Mechanism for Immune Activation by mRNA Vaccines. </w:t>
      </w:r>
      <w:r w:rsidRPr="00CF344D">
        <w:rPr>
          <w:i/>
        </w:rPr>
        <w:t xml:space="preserve">J Immunol </w:t>
      </w:r>
      <w:r w:rsidRPr="00CF344D">
        <w:rPr>
          <w:b/>
        </w:rPr>
        <w:t>2021</w:t>
      </w:r>
      <w:r w:rsidRPr="00CF344D">
        <w:t>, doi:10.4049/jimmunol.2100637.</w:t>
      </w:r>
    </w:p>
    <w:p w14:paraId="0E9BFE02" w14:textId="77777777" w:rsidR="00CF344D" w:rsidRPr="00CF344D" w:rsidRDefault="00CF344D" w:rsidP="00CF344D">
      <w:pPr>
        <w:pStyle w:val="EndNoteBibliography"/>
        <w:ind w:left="720" w:hanging="720"/>
      </w:pPr>
      <w:r w:rsidRPr="00CF344D">
        <w:t>74.</w:t>
      </w:r>
      <w:r w:rsidRPr="00CF344D">
        <w:tab/>
        <w:t xml:space="preserve">Sinha, A.; Yadav, A.K.; Chakraborty, S.; Kabra, S.K.; Lodha, R.; Kumar, M.; Kulshreshtha, A.; Sethi, T.; Pandey, R.; Malik, G.; et al. Exosome-enclosed microRNAs in exhaled breath hold potential for biomarker discovery in patients with pulmonary diseases. </w:t>
      </w:r>
      <w:r w:rsidRPr="00CF344D">
        <w:rPr>
          <w:i/>
        </w:rPr>
        <w:t xml:space="preserve">J Allergy Clin Immunol </w:t>
      </w:r>
      <w:r w:rsidRPr="00CF344D">
        <w:rPr>
          <w:b/>
        </w:rPr>
        <w:t>2013</w:t>
      </w:r>
      <w:r w:rsidRPr="00CF344D">
        <w:t xml:space="preserve">, </w:t>
      </w:r>
      <w:r w:rsidRPr="00CF344D">
        <w:rPr>
          <w:i/>
        </w:rPr>
        <w:t>132</w:t>
      </w:r>
      <w:r w:rsidRPr="00CF344D">
        <w:t>, 219-222, doi:10.1016/j.jaci.2013.03.035.</w:t>
      </w:r>
    </w:p>
    <w:p w14:paraId="5040EDE9" w14:textId="77777777" w:rsidR="00CF344D" w:rsidRPr="00CF344D" w:rsidRDefault="00CF344D" w:rsidP="00CF344D">
      <w:pPr>
        <w:pStyle w:val="EndNoteBibliography"/>
        <w:ind w:left="720" w:hanging="720"/>
      </w:pPr>
      <w:r w:rsidRPr="00CF344D">
        <w:t>75.</w:t>
      </w:r>
      <w:r w:rsidRPr="00CF344D">
        <w:tab/>
        <w:t xml:space="preserve">Dobhal, G.; Datta, A.; Ayupova, D.; Teesdale-Spittle, P.; Goreham, R.V. Isolation, characterisation and detection of breath-derived extracellular vesicles. </w:t>
      </w:r>
      <w:r w:rsidRPr="00CF344D">
        <w:rPr>
          <w:i/>
        </w:rPr>
        <w:t xml:space="preserve">Scientific reports </w:t>
      </w:r>
      <w:r w:rsidRPr="00CF344D">
        <w:rPr>
          <w:b/>
        </w:rPr>
        <w:t>2020</w:t>
      </w:r>
      <w:r w:rsidRPr="00CF344D">
        <w:t xml:space="preserve">, </w:t>
      </w:r>
      <w:r w:rsidRPr="00CF344D">
        <w:rPr>
          <w:i/>
        </w:rPr>
        <w:t>10</w:t>
      </w:r>
      <w:r w:rsidRPr="00CF344D">
        <w:t>, 17381, doi:10.1038/s41598-020-73243-5.</w:t>
      </w:r>
    </w:p>
    <w:p w14:paraId="1DCC7137" w14:textId="77777777" w:rsidR="00CF344D" w:rsidRPr="00CF344D" w:rsidRDefault="00CF344D" w:rsidP="00CF344D">
      <w:pPr>
        <w:pStyle w:val="EndNoteBibliography"/>
        <w:ind w:left="720" w:hanging="720"/>
      </w:pPr>
      <w:r w:rsidRPr="00CF344D">
        <w:t>76.</w:t>
      </w:r>
      <w:r w:rsidRPr="00CF344D">
        <w:tab/>
        <w:t xml:space="preserve">Gobbi, F.; Buonfrate, D.; Moro, L.; Rodari, P.; Piubelli, C.; Caldrer, S.; Riccetti, S.; Sinigaglia, A.; Barzon, L. Antibody Response to the BNT162b2 mRNA COVID-19 Vaccine in Subjects with Prior SARS-CoV-2 Infection. </w:t>
      </w:r>
      <w:r w:rsidRPr="00CF344D">
        <w:rPr>
          <w:i/>
        </w:rPr>
        <w:t xml:space="preserve">Viruses </w:t>
      </w:r>
      <w:r w:rsidRPr="00CF344D">
        <w:rPr>
          <w:b/>
        </w:rPr>
        <w:t>2021</w:t>
      </w:r>
      <w:r w:rsidRPr="00CF344D">
        <w:t xml:space="preserve">, </w:t>
      </w:r>
      <w:r w:rsidRPr="00CF344D">
        <w:rPr>
          <w:i/>
        </w:rPr>
        <w:t>13</w:t>
      </w:r>
      <w:r w:rsidRPr="00CF344D">
        <w:t>, doi:10.3390/v13030422.</w:t>
      </w:r>
    </w:p>
    <w:p w14:paraId="2C214489" w14:textId="77777777" w:rsidR="00CF344D" w:rsidRPr="00CF344D" w:rsidRDefault="00CF344D" w:rsidP="00CF344D">
      <w:pPr>
        <w:pStyle w:val="EndNoteBibliography"/>
        <w:ind w:left="720" w:hanging="720"/>
      </w:pPr>
      <w:r w:rsidRPr="00CF344D">
        <w:t>77.</w:t>
      </w:r>
      <w:r w:rsidRPr="00CF344D">
        <w:tab/>
        <w:t xml:space="preserve">Pardi, N.; Tuyishime, S.; Muramatsu, H.; Kariko, K.; Mui, B.L.; Tam, Y.K.; Madden, T.D.; Hope, M.J.; Weissman, D. Expression kinetics of nucleoside-modified mRNA delivered in lipid nanoparticles to mice by various routes. </w:t>
      </w:r>
      <w:r w:rsidRPr="00CF344D">
        <w:rPr>
          <w:i/>
        </w:rPr>
        <w:t xml:space="preserve">J Control Release </w:t>
      </w:r>
      <w:r w:rsidRPr="00CF344D">
        <w:rPr>
          <w:b/>
        </w:rPr>
        <w:t>2015</w:t>
      </w:r>
      <w:r w:rsidRPr="00CF344D">
        <w:t xml:space="preserve">, </w:t>
      </w:r>
      <w:r w:rsidRPr="00CF344D">
        <w:rPr>
          <w:i/>
        </w:rPr>
        <w:t>217</w:t>
      </w:r>
      <w:r w:rsidRPr="00CF344D">
        <w:t>, 345-351, doi:10.1016/j.jconrel.2015.08.007.</w:t>
      </w:r>
    </w:p>
    <w:p w14:paraId="79C3534A" w14:textId="77777777" w:rsidR="00CF344D" w:rsidRPr="00CF344D" w:rsidRDefault="00CF344D" w:rsidP="00CF344D">
      <w:pPr>
        <w:pStyle w:val="EndNoteBibliography"/>
        <w:ind w:left="720" w:hanging="720"/>
      </w:pPr>
      <w:r w:rsidRPr="00CF344D">
        <w:t>78.</w:t>
      </w:r>
      <w:r w:rsidRPr="00CF344D">
        <w:tab/>
        <w:t xml:space="preserve">Lei, Y.; Zhang, J.; Schiavon, C.R.; He, M.; Chen, L.; Shen, H.; Zhang, Y.; Yin, Q.; Cho, Y.; Andrade, L.; et al. SARS-CoV-2 Spike Protein Impairs Endothelial Function via Downregulation of ACE 2. </w:t>
      </w:r>
      <w:r w:rsidRPr="00CF344D">
        <w:rPr>
          <w:i/>
        </w:rPr>
        <w:t xml:space="preserve">Circ Res </w:t>
      </w:r>
      <w:r w:rsidRPr="00CF344D">
        <w:rPr>
          <w:b/>
        </w:rPr>
        <w:t>2021</w:t>
      </w:r>
      <w:r w:rsidRPr="00CF344D">
        <w:t xml:space="preserve">, </w:t>
      </w:r>
      <w:r w:rsidRPr="00CF344D">
        <w:rPr>
          <w:i/>
        </w:rPr>
        <w:t>128</w:t>
      </w:r>
      <w:r w:rsidRPr="00CF344D">
        <w:t>, 1323-1326, doi:10.1161/CIRCRESAHA.121.318902.</w:t>
      </w:r>
    </w:p>
    <w:p w14:paraId="460BD509" w14:textId="77777777" w:rsidR="00CF344D" w:rsidRPr="00CF344D" w:rsidRDefault="00CF344D" w:rsidP="00CF344D">
      <w:pPr>
        <w:pStyle w:val="EndNoteBibliography"/>
        <w:ind w:left="720" w:hanging="720"/>
      </w:pPr>
      <w:r w:rsidRPr="00CF344D">
        <w:t>79.</w:t>
      </w:r>
      <w:r w:rsidRPr="00CF344D">
        <w:tab/>
        <w:t xml:space="preserve">Cheng, M.H.; Zhang, S.; Porritt, R.A.; Noval Rivas, M.; Paschold, L.; Willscher, E.; Binder, M.; Arditi, M.; Bahar, I. Superantigenic character of an insert unique to SARS-CoV-2 spike supported by skewed TCR repertoire in patients with hyperinflammation. </w:t>
      </w:r>
      <w:r w:rsidRPr="00CF344D">
        <w:rPr>
          <w:i/>
        </w:rPr>
        <w:t xml:space="preserve">Proceedings of the National Academy of Sciences of the United States of America </w:t>
      </w:r>
      <w:r w:rsidRPr="00CF344D">
        <w:rPr>
          <w:b/>
        </w:rPr>
        <w:t>2020</w:t>
      </w:r>
      <w:r w:rsidRPr="00CF344D">
        <w:t xml:space="preserve">, </w:t>
      </w:r>
      <w:r w:rsidRPr="00CF344D">
        <w:rPr>
          <w:i/>
        </w:rPr>
        <w:t>117</w:t>
      </w:r>
      <w:r w:rsidRPr="00CF344D">
        <w:t>, 25254-25262, doi:10.1073/pnas.2010722117.</w:t>
      </w:r>
    </w:p>
    <w:p w14:paraId="6D68A24E" w14:textId="77777777" w:rsidR="00CF344D" w:rsidRPr="00CF344D" w:rsidRDefault="00CF344D" w:rsidP="00CF344D">
      <w:pPr>
        <w:pStyle w:val="EndNoteBibliography"/>
        <w:ind w:left="720" w:hanging="720"/>
      </w:pPr>
      <w:r w:rsidRPr="00CF344D">
        <w:t>80.</w:t>
      </w:r>
      <w:r w:rsidRPr="00CF344D">
        <w:tab/>
        <w:t xml:space="preserve">Brown, M.; Bhardwaj, N. Super(antigen) target for SARS-CoV-2. </w:t>
      </w:r>
      <w:r w:rsidRPr="00CF344D">
        <w:rPr>
          <w:i/>
        </w:rPr>
        <w:t xml:space="preserve">Nat Rev Immunol </w:t>
      </w:r>
      <w:r w:rsidRPr="00CF344D">
        <w:rPr>
          <w:b/>
        </w:rPr>
        <w:t>2021</w:t>
      </w:r>
      <w:r w:rsidRPr="00CF344D">
        <w:t xml:space="preserve">, </w:t>
      </w:r>
      <w:r w:rsidRPr="00CF344D">
        <w:rPr>
          <w:i/>
        </w:rPr>
        <w:t>21</w:t>
      </w:r>
      <w:r w:rsidRPr="00CF344D">
        <w:t>, 72, doi:10.1038/s41577-021-00502-5.</w:t>
      </w:r>
    </w:p>
    <w:p w14:paraId="042A5D4F" w14:textId="77777777" w:rsidR="00CF344D" w:rsidRPr="00CF344D" w:rsidRDefault="00CF344D" w:rsidP="00CF344D">
      <w:pPr>
        <w:pStyle w:val="EndNoteBibliography"/>
        <w:ind w:left="720" w:hanging="720"/>
      </w:pPr>
      <w:r w:rsidRPr="00CF344D">
        <w:t>81.</w:t>
      </w:r>
      <w:r w:rsidRPr="00CF344D">
        <w:tab/>
        <w:t xml:space="preserve">Cheng, M.H.; Porritt, R.A.; Rivas, M.N.; Krieger, J.M.; Ozdemir, A.B.; Garcia, G., Jr.; Arumugaswami, V.; Fries, B.C.; Arditi, M.; Bahar, I. A monoclonal antibody against staphylococcal enterotoxin B superantigen inhibits SARS-CoV-2 entry in vitro. </w:t>
      </w:r>
      <w:r w:rsidRPr="00CF344D">
        <w:rPr>
          <w:i/>
        </w:rPr>
        <w:t xml:space="preserve">Structure </w:t>
      </w:r>
      <w:r w:rsidRPr="00CF344D">
        <w:rPr>
          <w:b/>
        </w:rPr>
        <w:t>2021</w:t>
      </w:r>
      <w:r w:rsidRPr="00CF344D">
        <w:t xml:space="preserve">, </w:t>
      </w:r>
      <w:r w:rsidRPr="00CF344D">
        <w:rPr>
          <w:i/>
        </w:rPr>
        <w:t>29</w:t>
      </w:r>
      <w:r w:rsidRPr="00CF344D">
        <w:t>, 951-962 e953, doi:10.1016/j.str.2021.04.005.</w:t>
      </w:r>
    </w:p>
    <w:p w14:paraId="06CD325E" w14:textId="77777777" w:rsidR="00CF344D" w:rsidRPr="00CF344D" w:rsidRDefault="00CF344D" w:rsidP="00CF344D">
      <w:pPr>
        <w:pStyle w:val="EndNoteBibliography"/>
        <w:ind w:left="720" w:hanging="720"/>
      </w:pPr>
      <w:r w:rsidRPr="00CF344D">
        <w:t>82.</w:t>
      </w:r>
      <w:r w:rsidRPr="00CF344D">
        <w:tab/>
        <w:t>Bittmann S, W.A., Luchter E, Moschu</w:t>
      </w:r>
      <w:r w:rsidRPr="00CF344D">
        <w:rPr>
          <w:rFonts w:ascii="Times New Roman" w:hAnsi="Times New Roman"/>
        </w:rPr>
        <w:t>̈</w:t>
      </w:r>
      <w:r w:rsidRPr="00CF344D">
        <w:t>ring-Alieva, Villalon G. Multisystem inflammatory syndrome in children (MIS-C): The role of</w:t>
      </w:r>
    </w:p>
    <w:p w14:paraId="4F379AB8" w14:textId="77777777" w:rsidR="00CF344D" w:rsidRPr="00CF344D" w:rsidRDefault="00CF344D" w:rsidP="00CF344D">
      <w:pPr>
        <w:pStyle w:val="EndNoteBibliography"/>
        <w:ind w:left="720" w:hanging="720"/>
        <w:rPr>
          <w:i/>
        </w:rPr>
      </w:pPr>
      <w:r w:rsidRPr="00CF344D">
        <w:lastRenderedPageBreak/>
        <w:t xml:space="preserve">viral superantigens in COVID-19 disease. </w:t>
      </w:r>
      <w:r w:rsidRPr="00CF344D">
        <w:rPr>
          <w:i/>
        </w:rPr>
        <w:t xml:space="preserve">J Allergy Infect Dis </w:t>
      </w:r>
      <w:r w:rsidRPr="00CF344D">
        <w:rPr>
          <w:b/>
        </w:rPr>
        <w:t>2020</w:t>
      </w:r>
      <w:r w:rsidRPr="00CF344D">
        <w:t xml:space="preserve">, </w:t>
      </w:r>
      <w:r w:rsidRPr="00CF344D">
        <w:rPr>
          <w:i/>
        </w:rPr>
        <w:t>2020; 1(1):18-20.</w:t>
      </w:r>
    </w:p>
    <w:p w14:paraId="31683455" w14:textId="77777777" w:rsidR="00CF344D" w:rsidRPr="00CF344D" w:rsidRDefault="00CF344D" w:rsidP="00CF344D">
      <w:pPr>
        <w:pStyle w:val="EndNoteBibliography"/>
        <w:ind w:left="720" w:hanging="720"/>
      </w:pPr>
      <w:r w:rsidRPr="00CF344D">
        <w:t>83.</w:t>
      </w:r>
      <w:r w:rsidRPr="00CF344D">
        <w:tab/>
        <w:t xml:space="preserve">Buonsenso, D.; Riitano, F.; Valentini, P. Pediatric Inflammatory Multisystem Syndrome Temporally Related With SARS-CoV-2: Immunological Similarities With Acute Rheumatic Fever and Toxic Shock Syndrome. </w:t>
      </w:r>
      <w:r w:rsidRPr="00CF344D">
        <w:rPr>
          <w:i/>
        </w:rPr>
        <w:t xml:space="preserve">Front Pediatr </w:t>
      </w:r>
      <w:r w:rsidRPr="00CF344D">
        <w:rPr>
          <w:b/>
        </w:rPr>
        <w:t>2020</w:t>
      </w:r>
      <w:r w:rsidRPr="00CF344D">
        <w:t xml:space="preserve">, </w:t>
      </w:r>
      <w:r w:rsidRPr="00CF344D">
        <w:rPr>
          <w:i/>
        </w:rPr>
        <w:t>8</w:t>
      </w:r>
      <w:r w:rsidRPr="00CF344D">
        <w:t>, 574, doi:10.3389/fped.2020.00574.</w:t>
      </w:r>
    </w:p>
    <w:p w14:paraId="4103A384" w14:textId="77777777" w:rsidR="00CF344D" w:rsidRPr="00CF344D" w:rsidRDefault="00CF344D" w:rsidP="00CF344D">
      <w:pPr>
        <w:pStyle w:val="EndNoteBibliography"/>
        <w:ind w:left="720" w:hanging="720"/>
      </w:pPr>
      <w:r w:rsidRPr="00CF344D">
        <w:t>84.</w:t>
      </w:r>
      <w:r w:rsidRPr="00CF344D">
        <w:tab/>
        <w:t xml:space="preserve">Noval Rivas, M.; Porritt, R.A.; Cheng, M.H.; Bahar, I.; Arditi, M. COVID-19-associated multisystem inflammatory syndrome in children (MIS-C): A novel disease that mimics toxic shock syndrome-the superantigen hypothesis. </w:t>
      </w:r>
      <w:r w:rsidRPr="00CF344D">
        <w:rPr>
          <w:i/>
        </w:rPr>
        <w:t xml:space="preserve">J Allergy Clin Immunol </w:t>
      </w:r>
      <w:r w:rsidRPr="00CF344D">
        <w:rPr>
          <w:b/>
        </w:rPr>
        <w:t>2021</w:t>
      </w:r>
      <w:r w:rsidRPr="00CF344D">
        <w:t xml:space="preserve">, </w:t>
      </w:r>
      <w:r w:rsidRPr="00CF344D">
        <w:rPr>
          <w:i/>
        </w:rPr>
        <w:t>147</w:t>
      </w:r>
      <w:r w:rsidRPr="00CF344D">
        <w:t>, 57-59, doi:10.1016/j.jaci.2020.10.008.</w:t>
      </w:r>
    </w:p>
    <w:p w14:paraId="27D71B26" w14:textId="77777777" w:rsidR="00CF344D" w:rsidRPr="00CF344D" w:rsidRDefault="00CF344D" w:rsidP="00CF344D">
      <w:pPr>
        <w:pStyle w:val="EndNoteBibliography"/>
        <w:ind w:left="720" w:hanging="720"/>
      </w:pPr>
      <w:r w:rsidRPr="00CF344D">
        <w:t>85.</w:t>
      </w:r>
      <w:r w:rsidRPr="00CF344D">
        <w:tab/>
        <w:t xml:space="preserve">Ahanotu. Staphylococcal Enterotoxin B as a Biological Weapon: Recognition, Management, and Surveillance of Staphylococcal Enterotoxin. </w:t>
      </w:r>
      <w:r w:rsidRPr="00CF344D">
        <w:rPr>
          <w:i/>
        </w:rPr>
        <w:t xml:space="preserve">Applied Biosafety </w:t>
      </w:r>
      <w:r w:rsidRPr="00CF344D">
        <w:rPr>
          <w:b/>
        </w:rPr>
        <w:t>2006</w:t>
      </w:r>
      <w:r w:rsidRPr="00CF344D">
        <w:t xml:space="preserve">, </w:t>
      </w:r>
      <w:r w:rsidRPr="00CF344D">
        <w:rPr>
          <w:i/>
        </w:rPr>
        <w:t>11</w:t>
      </w:r>
      <w:r w:rsidRPr="00CF344D">
        <w:t>, 120-126.</w:t>
      </w:r>
    </w:p>
    <w:p w14:paraId="066C8BD4" w14:textId="77777777" w:rsidR="00CF344D" w:rsidRPr="00CF344D" w:rsidRDefault="00CF344D" w:rsidP="00CF344D">
      <w:pPr>
        <w:pStyle w:val="EndNoteBibliography"/>
        <w:ind w:left="720" w:hanging="720"/>
      </w:pPr>
      <w:r w:rsidRPr="00CF344D">
        <w:t>86.</w:t>
      </w:r>
      <w:r w:rsidRPr="00CF344D">
        <w:tab/>
        <w:t xml:space="preserve">Bae, J.S.; Da, F.; Liu, R.; He, L.; Lv, H.; Fisher, E.L.; Rajagopalan, G.; Li, M.; Cheung, G.Y.C.; Otto, M. Contribution of Staphylococcal Enterotoxin B to Staphylococcus aureus Systemic Infection. </w:t>
      </w:r>
      <w:r w:rsidRPr="00CF344D">
        <w:rPr>
          <w:i/>
        </w:rPr>
        <w:t xml:space="preserve">The Journal of infectious diseases </w:t>
      </w:r>
      <w:r w:rsidRPr="00CF344D">
        <w:rPr>
          <w:b/>
        </w:rPr>
        <w:t>2021</w:t>
      </w:r>
      <w:r w:rsidRPr="00CF344D">
        <w:t xml:space="preserve">, </w:t>
      </w:r>
      <w:r w:rsidRPr="00CF344D">
        <w:rPr>
          <w:i/>
        </w:rPr>
        <w:t>223</w:t>
      </w:r>
      <w:r w:rsidRPr="00CF344D">
        <w:t>, 1766-1775, doi:10.1093/infdis/jiaa584.</w:t>
      </w:r>
    </w:p>
    <w:p w14:paraId="74884A1E" w14:textId="69041990" w:rsidR="00CF344D" w:rsidRPr="00CF344D" w:rsidRDefault="00CF344D" w:rsidP="00CF344D">
      <w:pPr>
        <w:pStyle w:val="EndNoteBibliography"/>
        <w:ind w:left="720" w:hanging="720"/>
      </w:pPr>
      <w:r w:rsidRPr="00CF344D">
        <w:t>87.</w:t>
      </w:r>
      <w:r w:rsidRPr="00CF344D">
        <w:tab/>
        <w:t xml:space="preserve">Brogna. Toxin-like peptides in plasma, urine and faecal samples from COVID-19 patients. </w:t>
      </w:r>
      <w:r w:rsidRPr="00CF344D">
        <w:rPr>
          <w:i/>
        </w:rPr>
        <w:t xml:space="preserve">F1000Research </w:t>
      </w:r>
      <w:r w:rsidRPr="00CF344D">
        <w:rPr>
          <w:b/>
        </w:rPr>
        <w:t>2021</w:t>
      </w:r>
      <w:r w:rsidRPr="00CF344D">
        <w:t xml:space="preserve">, </w:t>
      </w:r>
      <w:r w:rsidRPr="00CF344D">
        <w:rPr>
          <w:i/>
        </w:rPr>
        <w:t>10:550</w:t>
      </w:r>
      <w:r w:rsidRPr="00CF344D">
        <w:t>, doi:</w:t>
      </w:r>
      <w:hyperlink r:id="rId25" w:history="1">
        <w:r w:rsidRPr="00CF344D">
          <w:rPr>
            <w:rStyle w:val="Hyperlink"/>
          </w:rPr>
          <w:t>https://doi.org/10.12688/f1000research.54306.2</w:t>
        </w:r>
      </w:hyperlink>
      <w:r w:rsidRPr="00CF344D">
        <w:t>.</w:t>
      </w:r>
    </w:p>
    <w:p w14:paraId="6AFCE578" w14:textId="77777777" w:rsidR="00CF344D" w:rsidRPr="00CF344D" w:rsidRDefault="00CF344D" w:rsidP="00CF344D">
      <w:pPr>
        <w:pStyle w:val="EndNoteBibliography"/>
        <w:ind w:left="720" w:hanging="720"/>
      </w:pPr>
      <w:r w:rsidRPr="00CF344D">
        <w:t>88.</w:t>
      </w:r>
      <w:r w:rsidRPr="00CF344D">
        <w:tab/>
        <w:t xml:space="preserve">Cheng, M.H.; Zhang, S.; Porritt, R.A.; Arditi, M.; Bahar, I. An insertion unique to SARS-CoV-2 exhibits superantigenic character strengthened by recent mutations. </w:t>
      </w:r>
      <w:r w:rsidRPr="00CF344D">
        <w:rPr>
          <w:i/>
        </w:rPr>
        <w:t xml:space="preserve">bioRxiv </w:t>
      </w:r>
      <w:r w:rsidRPr="00CF344D">
        <w:rPr>
          <w:b/>
        </w:rPr>
        <w:t>2020</w:t>
      </w:r>
      <w:r w:rsidRPr="00CF344D">
        <w:t>, doi:10.1101/2020.05.21.109272.</w:t>
      </w:r>
    </w:p>
    <w:p w14:paraId="74D98670" w14:textId="77777777" w:rsidR="00CF344D" w:rsidRPr="00CF344D" w:rsidRDefault="00CF344D" w:rsidP="00CF344D">
      <w:pPr>
        <w:pStyle w:val="EndNoteBibliography"/>
        <w:ind w:left="720" w:hanging="720"/>
      </w:pPr>
      <w:r w:rsidRPr="00CF344D">
        <w:t>89.</w:t>
      </w:r>
      <w:r w:rsidRPr="00CF344D">
        <w:tab/>
        <w:t xml:space="preserve">Bezzi, G.; Piga, E.J.; Binolfi, A.; Armas, P. CNBP Binds and Unfolds In Vitro G-Quadruplexes Formed in the SARS-CoV-2 Positive and Negative Genome Strands. </w:t>
      </w:r>
      <w:r w:rsidRPr="00CF344D">
        <w:rPr>
          <w:i/>
        </w:rPr>
        <w:t xml:space="preserve">Int J Mol Sci </w:t>
      </w:r>
      <w:r w:rsidRPr="00CF344D">
        <w:rPr>
          <w:b/>
        </w:rPr>
        <w:t>2021</w:t>
      </w:r>
      <w:r w:rsidRPr="00CF344D">
        <w:t xml:space="preserve">, </w:t>
      </w:r>
      <w:r w:rsidRPr="00CF344D">
        <w:rPr>
          <w:i/>
        </w:rPr>
        <w:t>22</w:t>
      </w:r>
      <w:r w:rsidRPr="00CF344D">
        <w:t>, doi:10.3390/ijms22052614.</w:t>
      </w:r>
    </w:p>
    <w:p w14:paraId="799C40AA" w14:textId="77777777" w:rsidR="00CF344D" w:rsidRPr="00CF344D" w:rsidRDefault="00CF344D" w:rsidP="00CF344D">
      <w:pPr>
        <w:pStyle w:val="EndNoteBibliography"/>
        <w:ind w:left="720" w:hanging="720"/>
      </w:pPr>
      <w:r w:rsidRPr="00CF344D">
        <w:t>90.</w:t>
      </w:r>
      <w:r w:rsidRPr="00CF344D">
        <w:tab/>
        <w:t xml:space="preserve">Sissi, C.; Gatto, B.; Palumbo, M. The evolving world of protein-G-quadruplex recognition: a medicinal chemist's perspective. </w:t>
      </w:r>
      <w:r w:rsidRPr="00CF344D">
        <w:rPr>
          <w:i/>
        </w:rPr>
        <w:t xml:space="preserve">Biochimie </w:t>
      </w:r>
      <w:r w:rsidRPr="00CF344D">
        <w:rPr>
          <w:b/>
        </w:rPr>
        <w:t>2011</w:t>
      </w:r>
      <w:r w:rsidRPr="00CF344D">
        <w:t xml:space="preserve">, </w:t>
      </w:r>
      <w:r w:rsidRPr="00CF344D">
        <w:rPr>
          <w:i/>
        </w:rPr>
        <w:t>93</w:t>
      </w:r>
      <w:r w:rsidRPr="00CF344D">
        <w:t>, 1219-1230, doi:10.1016/j.biochi.2011.04.018.</w:t>
      </w:r>
    </w:p>
    <w:p w14:paraId="54572B31" w14:textId="77777777" w:rsidR="00CF344D" w:rsidRPr="00CF344D" w:rsidRDefault="00CF344D" w:rsidP="00CF344D">
      <w:pPr>
        <w:pStyle w:val="EndNoteBibliography"/>
        <w:ind w:left="720" w:hanging="720"/>
      </w:pPr>
      <w:r w:rsidRPr="00CF344D">
        <w:t>91.</w:t>
      </w:r>
      <w:r w:rsidRPr="00CF344D">
        <w:tab/>
        <w:t xml:space="preserve">Quante, T.; Otto, B.; Brazdova, M.; Kejnovska, I.; Deppert, W.; Tolstonog, G.V. Mutant p53 is a transcriptional co-factor that binds to G-rich regulatory regions of active genes and generates transcriptional plasticity. </w:t>
      </w:r>
      <w:r w:rsidRPr="00CF344D">
        <w:rPr>
          <w:i/>
        </w:rPr>
        <w:t xml:space="preserve">Cell Cycle </w:t>
      </w:r>
      <w:r w:rsidRPr="00CF344D">
        <w:rPr>
          <w:b/>
        </w:rPr>
        <w:t>2012</w:t>
      </w:r>
      <w:r w:rsidRPr="00CF344D">
        <w:t xml:space="preserve">, </w:t>
      </w:r>
      <w:r w:rsidRPr="00CF344D">
        <w:rPr>
          <w:i/>
        </w:rPr>
        <w:t>11</w:t>
      </w:r>
      <w:r w:rsidRPr="00CF344D">
        <w:t>, 3290-3303, doi:10.4161/cc.21646.</w:t>
      </w:r>
    </w:p>
    <w:p w14:paraId="5D43DB87" w14:textId="77777777" w:rsidR="00CF344D" w:rsidRPr="00CF344D" w:rsidRDefault="00CF344D" w:rsidP="00CF344D">
      <w:pPr>
        <w:pStyle w:val="EndNoteBibliography"/>
        <w:ind w:left="720" w:hanging="720"/>
      </w:pPr>
      <w:r w:rsidRPr="00CF344D">
        <w:t>92.</w:t>
      </w:r>
      <w:r w:rsidRPr="00CF344D">
        <w:tab/>
        <w:t xml:space="preserve">Lago, S.; Nadai, M.; Ruggiero, E.; Tassinari, M.; Marusic, M.; Tosoni, B.; Frasson, I.; Cernilogar, F.M.; Pirota, V.; Doria, F.; et al. The MDM2 inducible promoter folds into four-tetrad antiparallel G-quadruplexes targetable to fight malignant liposarcoma. </w:t>
      </w:r>
      <w:r w:rsidRPr="00CF344D">
        <w:rPr>
          <w:i/>
        </w:rPr>
        <w:t xml:space="preserve">Nucleic acids research </w:t>
      </w:r>
      <w:r w:rsidRPr="00CF344D">
        <w:rPr>
          <w:b/>
        </w:rPr>
        <w:t>2021</w:t>
      </w:r>
      <w:r w:rsidRPr="00CF344D">
        <w:t xml:space="preserve">, </w:t>
      </w:r>
      <w:r w:rsidRPr="00CF344D">
        <w:rPr>
          <w:i/>
        </w:rPr>
        <w:t>49</w:t>
      </w:r>
      <w:r w:rsidRPr="00CF344D">
        <w:t>, 847-863, doi:10.1093/nar/gkaa1273.</w:t>
      </w:r>
    </w:p>
    <w:p w14:paraId="53D3CFBD" w14:textId="77777777" w:rsidR="00CF344D" w:rsidRPr="00CF344D" w:rsidRDefault="00CF344D" w:rsidP="00CF344D">
      <w:pPr>
        <w:pStyle w:val="EndNoteBibliography"/>
        <w:ind w:left="720" w:hanging="720"/>
      </w:pPr>
      <w:r w:rsidRPr="00CF344D">
        <w:t>93.</w:t>
      </w:r>
      <w:r w:rsidRPr="00CF344D">
        <w:tab/>
        <w:t xml:space="preserve">McKernan, K. Differences in Vaccine and SARS-CoV-2 Replication Derived mRNA: Implications for Cell Biology and Future Disease. </w:t>
      </w:r>
      <w:r w:rsidRPr="00CF344D">
        <w:rPr>
          <w:i/>
        </w:rPr>
        <w:t xml:space="preserve">OSF.io </w:t>
      </w:r>
      <w:r w:rsidRPr="00CF344D">
        <w:rPr>
          <w:b/>
        </w:rPr>
        <w:t>2021</w:t>
      </w:r>
      <w:r w:rsidRPr="00CF344D">
        <w:t>, doi:10.31219/osf.io/bcsa6.</w:t>
      </w:r>
    </w:p>
    <w:p w14:paraId="391393C8" w14:textId="77777777" w:rsidR="00CF344D" w:rsidRPr="00CF344D" w:rsidRDefault="00CF344D" w:rsidP="00CF344D">
      <w:pPr>
        <w:pStyle w:val="EndNoteBibliography"/>
        <w:ind w:left="720" w:hanging="720"/>
      </w:pPr>
      <w:r w:rsidRPr="00CF344D">
        <w:t>94.</w:t>
      </w:r>
      <w:r w:rsidRPr="00CF344D">
        <w:tab/>
        <w:t xml:space="preserve">McKernan, K. Differences in Vaccine and SARS-CoV-2 Replication Derived mRNA: Implications for Cell Biology and Future Disease. </w:t>
      </w:r>
      <w:r w:rsidRPr="00CF344D">
        <w:rPr>
          <w:i/>
        </w:rPr>
        <w:t xml:space="preserve">Substack </w:t>
      </w:r>
      <w:r w:rsidRPr="00CF344D">
        <w:rPr>
          <w:b/>
        </w:rPr>
        <w:t>2021</w:t>
      </w:r>
      <w:r w:rsidRPr="00CF344D">
        <w:t>.</w:t>
      </w:r>
    </w:p>
    <w:p w14:paraId="353ADAB3" w14:textId="7FD56869" w:rsidR="00D61486" w:rsidRDefault="00781A5F" w:rsidP="008E018E">
      <w:pPr>
        <w:pStyle w:val="MDPI71References"/>
        <w:numPr>
          <w:ilvl w:val="0"/>
          <w:numId w:val="0"/>
        </w:numPr>
        <w:ind w:left="425"/>
      </w:pPr>
      <w:r>
        <w:fldChar w:fldCharType="end"/>
      </w:r>
    </w:p>
    <w:sectPr w:rsidR="00D61486" w:rsidSect="003A37F1">
      <w:headerReference w:type="even" r:id="rId26"/>
      <w:headerReference w:type="default" r:id="rId27"/>
      <w:footerReference w:type="default" r:id="rId28"/>
      <w:headerReference w:type="first" r:id="rId29"/>
      <w:footerReference w:type="first" r:id="rId3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F80A2" w14:textId="77777777" w:rsidR="0045715F" w:rsidRDefault="0045715F">
      <w:r>
        <w:separator/>
      </w:r>
    </w:p>
  </w:endnote>
  <w:endnote w:type="continuationSeparator" w:id="0">
    <w:p w14:paraId="35C238A3" w14:textId="77777777" w:rsidR="0045715F" w:rsidRDefault="00457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B3ACE" w14:textId="77777777" w:rsidR="00FA23F5" w:rsidRPr="00467AEF" w:rsidRDefault="00FA23F5" w:rsidP="00FA23F5">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A02BA" w14:textId="77777777" w:rsidR="00D6508E" w:rsidRDefault="00D6508E" w:rsidP="00A91731">
    <w:pPr>
      <w:pBdr>
        <w:top w:val="single" w:sz="4" w:space="0" w:color="000000"/>
      </w:pBdr>
      <w:tabs>
        <w:tab w:val="right" w:pos="8844"/>
      </w:tabs>
      <w:adjustRightInd w:val="0"/>
      <w:snapToGrid w:val="0"/>
      <w:spacing w:before="480" w:line="100" w:lineRule="exact"/>
      <w:rPr>
        <w:i/>
        <w:sz w:val="16"/>
        <w:szCs w:val="16"/>
      </w:rPr>
    </w:pPr>
  </w:p>
  <w:p w14:paraId="26D78864" w14:textId="18C15BF0" w:rsidR="00FA23F5" w:rsidRPr="00372FCD" w:rsidRDefault="00D6508E" w:rsidP="00342713">
    <w:pPr>
      <w:tabs>
        <w:tab w:val="right" w:pos="10466"/>
      </w:tabs>
      <w:adjustRightInd w:val="0"/>
      <w:snapToGrid w:val="0"/>
      <w:rPr>
        <w:sz w:val="16"/>
        <w:szCs w:val="16"/>
        <w:lang w:val="fr-CH"/>
      </w:rPr>
    </w:pPr>
    <w:r>
      <w:rPr>
        <w:bCs/>
        <w:iCs/>
        <w:sz w:val="16"/>
        <w:szCs w:val="16"/>
      </w:rPr>
      <w:t>https://doi.org/10.3390/xxxxx</w:t>
    </w:r>
    <w:r w:rsidR="00342713" w:rsidRPr="00372FCD">
      <w:rPr>
        <w:sz w:val="16"/>
        <w:szCs w:val="16"/>
        <w:lang w:val="fr-CH"/>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EA34C" w14:textId="77777777" w:rsidR="0045715F" w:rsidRDefault="0045715F">
      <w:r>
        <w:separator/>
      </w:r>
    </w:p>
  </w:footnote>
  <w:footnote w:type="continuationSeparator" w:id="0">
    <w:p w14:paraId="326E6A5B" w14:textId="77777777" w:rsidR="0045715F" w:rsidRDefault="004571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75A10" w14:textId="77777777" w:rsidR="00FA23F5" w:rsidRDefault="00FA23F5" w:rsidP="00FA23F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A3F45" w14:textId="48AFA730" w:rsidR="00D6508E" w:rsidRDefault="00440DD9" w:rsidP="00342713">
    <w:pPr>
      <w:tabs>
        <w:tab w:val="right" w:pos="10466"/>
      </w:tabs>
      <w:adjustRightInd w:val="0"/>
      <w:snapToGrid w:val="0"/>
      <w:rPr>
        <w:sz w:val="16"/>
      </w:rPr>
    </w:pPr>
    <w:r>
      <w:rPr>
        <w:sz w:val="16"/>
      </w:rPr>
      <w:t>FOR PEER REVIEW</w:t>
    </w:r>
    <w:r w:rsidR="00342713">
      <w:rPr>
        <w:sz w:val="16"/>
      </w:rPr>
      <w:tab/>
    </w:r>
    <w:r>
      <w:rPr>
        <w:sz w:val="16"/>
      </w:rPr>
      <w:fldChar w:fldCharType="begin"/>
    </w:r>
    <w:r>
      <w:rPr>
        <w:sz w:val="16"/>
      </w:rPr>
      <w:instrText xml:space="preserve"> PAGE   \* MERGEFORMAT </w:instrText>
    </w:r>
    <w:r>
      <w:rPr>
        <w:sz w:val="16"/>
      </w:rPr>
      <w:fldChar w:fldCharType="separate"/>
    </w:r>
    <w:r w:rsidR="00A541C1">
      <w:rPr>
        <w:sz w:val="16"/>
      </w:rPr>
      <w:t>4</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A541C1">
      <w:rPr>
        <w:sz w:val="16"/>
      </w:rPr>
      <w:t>5</w:t>
    </w:r>
    <w:r>
      <w:rPr>
        <w:sz w:val="16"/>
      </w:rPr>
      <w:fldChar w:fldCharType="end"/>
    </w:r>
  </w:p>
  <w:p w14:paraId="4799EE5E" w14:textId="77777777" w:rsidR="00FA23F5" w:rsidRPr="002F100C" w:rsidRDefault="00FA23F5" w:rsidP="00A91731">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FF106" w14:textId="77777777" w:rsidR="00FA23F5" w:rsidRPr="00D6508E" w:rsidRDefault="00FA23F5" w:rsidP="00A91731">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A7962"/>
    <w:multiLevelType w:val="hybridMultilevel"/>
    <w:tmpl w:val="D9949B2C"/>
    <w:lvl w:ilvl="0" w:tplc="47AC0F7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2B0027E8"/>
    <w:lvl w:ilvl="0" w:tplc="3B98C85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632A8"/>
    <w:multiLevelType w:val="hybridMultilevel"/>
    <w:tmpl w:val="F702C5E8"/>
    <w:lvl w:ilvl="0" w:tplc="554EE7C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DC1490"/>
    <w:multiLevelType w:val="hybridMultilevel"/>
    <w:tmpl w:val="F52085DC"/>
    <w:lvl w:ilvl="0" w:tplc="49D03A9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num>
  <w:num w:numId="7">
    <w:abstractNumId w:val="2"/>
  </w:num>
  <w:num w:numId="8">
    <w:abstractNumId w:val="9"/>
  </w:num>
  <w:num w:numId="9">
    <w:abstractNumId w:val="2"/>
  </w:num>
  <w:num w:numId="10">
    <w:abstractNumId w:val="9"/>
  </w:num>
  <w:num w:numId="11">
    <w:abstractNumId w:val="2"/>
  </w:num>
  <w:num w:numId="12">
    <w:abstractNumId w:val="10"/>
  </w:num>
  <w:num w:numId="13">
    <w:abstractNumId w:val="9"/>
  </w:num>
  <w:num w:numId="14">
    <w:abstractNumId w:val="2"/>
  </w:num>
  <w:num w:numId="15">
    <w:abstractNumId w:val="1"/>
  </w:num>
  <w:num w:numId="16">
    <w:abstractNumId w:val="8"/>
  </w:num>
  <w:num w:numId="17">
    <w:abstractNumId w:val="0"/>
  </w:num>
  <w:num w:numId="18">
    <w:abstractNumId w:val="9"/>
  </w:num>
  <w:num w:numId="19">
    <w:abstractNumId w:val="2"/>
  </w:num>
  <w:num w:numId="20">
    <w:abstractNumId w:val="1"/>
  </w:num>
  <w:num w:numId="21">
    <w:abstractNumId w:val="0"/>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9&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ffeasvxn5fdtpesr99vzsdk0wzapfta9zev&quot;&gt;FUCK_ENDNOTE-Converted&lt;record-ids&gt;&lt;item&gt;715&lt;/item&gt;&lt;item&gt;716&lt;/item&gt;&lt;item&gt;717&lt;/item&gt;&lt;item&gt;718&lt;/item&gt;&lt;item&gt;721&lt;/item&gt;&lt;item&gt;729&lt;/item&gt;&lt;item&gt;731&lt;/item&gt;&lt;item&gt;732&lt;/item&gt;&lt;item&gt;735&lt;/item&gt;&lt;item&gt;736&lt;/item&gt;&lt;item&gt;737&lt;/item&gt;&lt;item&gt;738&lt;/item&gt;&lt;item&gt;740&lt;/item&gt;&lt;item&gt;741&lt;/item&gt;&lt;item&gt;743&lt;/item&gt;&lt;item&gt;746&lt;/item&gt;&lt;item&gt;747&lt;/item&gt;&lt;item&gt;748&lt;/item&gt;&lt;item&gt;749&lt;/item&gt;&lt;item&gt;764&lt;/item&gt;&lt;item&gt;765&lt;/item&gt;&lt;item&gt;774&lt;/item&gt;&lt;item&gt;778&lt;/item&gt;&lt;item&gt;779&lt;/item&gt;&lt;/record-ids&gt;&lt;/item&gt;&lt;/Libraries&gt;"/>
  </w:docVars>
  <w:rsids>
    <w:rsidRoot w:val="000B0A69"/>
    <w:rsid w:val="000039AC"/>
    <w:rsid w:val="00011CBB"/>
    <w:rsid w:val="00012200"/>
    <w:rsid w:val="0002334D"/>
    <w:rsid w:val="00035323"/>
    <w:rsid w:val="0006287F"/>
    <w:rsid w:val="00067BDC"/>
    <w:rsid w:val="00074291"/>
    <w:rsid w:val="000A2FDD"/>
    <w:rsid w:val="000A5F80"/>
    <w:rsid w:val="000B0A69"/>
    <w:rsid w:val="000B49B5"/>
    <w:rsid w:val="000C7D17"/>
    <w:rsid w:val="000D1B7F"/>
    <w:rsid w:val="000D65F6"/>
    <w:rsid w:val="000E3EAC"/>
    <w:rsid w:val="000F48B2"/>
    <w:rsid w:val="0014631E"/>
    <w:rsid w:val="00156F2C"/>
    <w:rsid w:val="0016125B"/>
    <w:rsid w:val="001669A5"/>
    <w:rsid w:val="001E278F"/>
    <w:rsid w:val="001E2AEB"/>
    <w:rsid w:val="001F36E3"/>
    <w:rsid w:val="001F567A"/>
    <w:rsid w:val="00217440"/>
    <w:rsid w:val="00230D88"/>
    <w:rsid w:val="002667CE"/>
    <w:rsid w:val="0027229A"/>
    <w:rsid w:val="00296599"/>
    <w:rsid w:val="002A3E83"/>
    <w:rsid w:val="002B3AB7"/>
    <w:rsid w:val="002B780B"/>
    <w:rsid w:val="002D6B37"/>
    <w:rsid w:val="002F3910"/>
    <w:rsid w:val="00326141"/>
    <w:rsid w:val="00342713"/>
    <w:rsid w:val="003778CB"/>
    <w:rsid w:val="003911CA"/>
    <w:rsid w:val="00393997"/>
    <w:rsid w:val="003A37F1"/>
    <w:rsid w:val="003A6929"/>
    <w:rsid w:val="003B77A5"/>
    <w:rsid w:val="003C7163"/>
    <w:rsid w:val="003D3C36"/>
    <w:rsid w:val="00401D30"/>
    <w:rsid w:val="00422D6F"/>
    <w:rsid w:val="00440DD9"/>
    <w:rsid w:val="0045669F"/>
    <w:rsid w:val="0045715F"/>
    <w:rsid w:val="00476FB6"/>
    <w:rsid w:val="004E3799"/>
    <w:rsid w:val="00545C5A"/>
    <w:rsid w:val="00545D71"/>
    <w:rsid w:val="00550DEA"/>
    <w:rsid w:val="005659D9"/>
    <w:rsid w:val="00565D30"/>
    <w:rsid w:val="00571016"/>
    <w:rsid w:val="005712BD"/>
    <w:rsid w:val="005846F8"/>
    <w:rsid w:val="0059315A"/>
    <w:rsid w:val="005A3FA2"/>
    <w:rsid w:val="00605483"/>
    <w:rsid w:val="00613E6C"/>
    <w:rsid w:val="00615615"/>
    <w:rsid w:val="00623D76"/>
    <w:rsid w:val="006365E4"/>
    <w:rsid w:val="00647A4A"/>
    <w:rsid w:val="00657201"/>
    <w:rsid w:val="00670D7E"/>
    <w:rsid w:val="00681A56"/>
    <w:rsid w:val="0068622D"/>
    <w:rsid w:val="0069077C"/>
    <w:rsid w:val="00692393"/>
    <w:rsid w:val="006A4BFB"/>
    <w:rsid w:val="006B4208"/>
    <w:rsid w:val="006D7060"/>
    <w:rsid w:val="006E06CC"/>
    <w:rsid w:val="006E6DCA"/>
    <w:rsid w:val="007013B5"/>
    <w:rsid w:val="00706EDF"/>
    <w:rsid w:val="007075B5"/>
    <w:rsid w:val="0071344D"/>
    <w:rsid w:val="0071788D"/>
    <w:rsid w:val="00747DB2"/>
    <w:rsid w:val="00747E74"/>
    <w:rsid w:val="007612A9"/>
    <w:rsid w:val="007709BE"/>
    <w:rsid w:val="00781A5F"/>
    <w:rsid w:val="00786B8B"/>
    <w:rsid w:val="00796CDF"/>
    <w:rsid w:val="0084094A"/>
    <w:rsid w:val="00862478"/>
    <w:rsid w:val="00863B26"/>
    <w:rsid w:val="008B21BE"/>
    <w:rsid w:val="008E018E"/>
    <w:rsid w:val="008E6A82"/>
    <w:rsid w:val="008F4368"/>
    <w:rsid w:val="008F5289"/>
    <w:rsid w:val="00930542"/>
    <w:rsid w:val="00947351"/>
    <w:rsid w:val="00966151"/>
    <w:rsid w:val="00972807"/>
    <w:rsid w:val="009A0C87"/>
    <w:rsid w:val="009A3D3E"/>
    <w:rsid w:val="009F07A9"/>
    <w:rsid w:val="009F70E6"/>
    <w:rsid w:val="00A17254"/>
    <w:rsid w:val="00A505CE"/>
    <w:rsid w:val="00A539C3"/>
    <w:rsid w:val="00A541C1"/>
    <w:rsid w:val="00A91731"/>
    <w:rsid w:val="00A91B46"/>
    <w:rsid w:val="00A928F9"/>
    <w:rsid w:val="00AA495C"/>
    <w:rsid w:val="00AC26B3"/>
    <w:rsid w:val="00AE669A"/>
    <w:rsid w:val="00AF676C"/>
    <w:rsid w:val="00B0356B"/>
    <w:rsid w:val="00B047DD"/>
    <w:rsid w:val="00B06279"/>
    <w:rsid w:val="00B4247E"/>
    <w:rsid w:val="00B4458E"/>
    <w:rsid w:val="00BA6231"/>
    <w:rsid w:val="00BC266F"/>
    <w:rsid w:val="00BC4CAD"/>
    <w:rsid w:val="00BD02A8"/>
    <w:rsid w:val="00BE7CDB"/>
    <w:rsid w:val="00C1077A"/>
    <w:rsid w:val="00C12023"/>
    <w:rsid w:val="00C1512B"/>
    <w:rsid w:val="00C169C3"/>
    <w:rsid w:val="00C267D6"/>
    <w:rsid w:val="00C27B9F"/>
    <w:rsid w:val="00C512DC"/>
    <w:rsid w:val="00C55384"/>
    <w:rsid w:val="00C55D5D"/>
    <w:rsid w:val="00C63E93"/>
    <w:rsid w:val="00C656F2"/>
    <w:rsid w:val="00C66E85"/>
    <w:rsid w:val="00C77058"/>
    <w:rsid w:val="00C80760"/>
    <w:rsid w:val="00C8327F"/>
    <w:rsid w:val="00C93AD5"/>
    <w:rsid w:val="00C9558F"/>
    <w:rsid w:val="00C959BD"/>
    <w:rsid w:val="00CB2D4D"/>
    <w:rsid w:val="00CC794F"/>
    <w:rsid w:val="00CE673E"/>
    <w:rsid w:val="00CF344D"/>
    <w:rsid w:val="00D00688"/>
    <w:rsid w:val="00D16056"/>
    <w:rsid w:val="00D22E79"/>
    <w:rsid w:val="00D61486"/>
    <w:rsid w:val="00D6508E"/>
    <w:rsid w:val="00D919E3"/>
    <w:rsid w:val="00D9589C"/>
    <w:rsid w:val="00DA10A9"/>
    <w:rsid w:val="00DA1B87"/>
    <w:rsid w:val="00DA654E"/>
    <w:rsid w:val="00DA7068"/>
    <w:rsid w:val="00DB1B4C"/>
    <w:rsid w:val="00DC3434"/>
    <w:rsid w:val="00E16F27"/>
    <w:rsid w:val="00E17586"/>
    <w:rsid w:val="00E26679"/>
    <w:rsid w:val="00E32CBB"/>
    <w:rsid w:val="00E37320"/>
    <w:rsid w:val="00E4299F"/>
    <w:rsid w:val="00E75C8F"/>
    <w:rsid w:val="00E844F4"/>
    <w:rsid w:val="00E84CEA"/>
    <w:rsid w:val="00EA1B35"/>
    <w:rsid w:val="00EC2673"/>
    <w:rsid w:val="00EE7CF6"/>
    <w:rsid w:val="00EE7E3B"/>
    <w:rsid w:val="00F0394C"/>
    <w:rsid w:val="00F143B4"/>
    <w:rsid w:val="00F3293D"/>
    <w:rsid w:val="00F414FB"/>
    <w:rsid w:val="00F73316"/>
    <w:rsid w:val="00F95911"/>
    <w:rsid w:val="00FA23F5"/>
    <w:rsid w:val="00FA3A1B"/>
    <w:rsid w:val="00FC4FF5"/>
    <w:rsid w:val="00FD768E"/>
    <w:rsid w:val="00FE7232"/>
    <w:rsid w:val="00FF20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6F5C6"/>
  <w15:chartTrackingRefBased/>
  <w15:docId w15:val="{BD391F3F-212F-9147-9780-C9ACD742E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C36"/>
    <w:rPr>
      <w:rFonts w:ascii="Times New Roman" w:eastAsia="Times New Roman" w:hAnsi="Times New Roman"/>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D6148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D6148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D6148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D61486"/>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D6148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D6148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D6148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6148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6E06CC"/>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D6148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1486"/>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D61486"/>
    <w:rPr>
      <w:rFonts w:ascii="Palatino Linotype" w:hAnsi="Palatino Linotype"/>
      <w:noProof/>
      <w:color w:val="000000"/>
      <w:szCs w:val="18"/>
    </w:rPr>
  </w:style>
  <w:style w:type="paragraph" w:styleId="Header">
    <w:name w:val="header"/>
    <w:basedOn w:val="Normal"/>
    <w:link w:val="HeaderChar"/>
    <w:uiPriority w:val="99"/>
    <w:rsid w:val="00D61486"/>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D61486"/>
    <w:rPr>
      <w:rFonts w:ascii="Palatino Linotype" w:hAnsi="Palatino Linotype"/>
      <w:noProof/>
      <w:color w:val="000000"/>
      <w:szCs w:val="18"/>
    </w:rPr>
  </w:style>
  <w:style w:type="paragraph" w:customStyle="1" w:styleId="MDPIheaderjournallogo">
    <w:name w:val="MDPI_header_journal_logo"/>
    <w:qFormat/>
    <w:rsid w:val="00D6148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61486"/>
    <w:pPr>
      <w:ind w:firstLine="0"/>
    </w:pPr>
  </w:style>
  <w:style w:type="paragraph" w:customStyle="1" w:styleId="MDPI31text">
    <w:name w:val="MDPI_3.1_text"/>
    <w:qFormat/>
    <w:rsid w:val="005659D9"/>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6148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6148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6148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73316"/>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73316"/>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6148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6148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6148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E844F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6148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6148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D6148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D6148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6148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6148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45D7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D61486"/>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D61486"/>
    <w:rPr>
      <w:rFonts w:ascii="Palatino Linotype" w:hAnsi="Palatino Linotype" w:cs="Tahoma"/>
      <w:noProof/>
      <w:color w:val="000000"/>
      <w:szCs w:val="18"/>
    </w:rPr>
  </w:style>
  <w:style w:type="character" w:styleId="LineNumber">
    <w:name w:val="line number"/>
    <w:uiPriority w:val="99"/>
    <w:rsid w:val="003A37F1"/>
    <w:rPr>
      <w:rFonts w:ascii="Palatino Linotype" w:hAnsi="Palatino Linotype"/>
      <w:sz w:val="16"/>
    </w:rPr>
  </w:style>
  <w:style w:type="table" w:customStyle="1" w:styleId="MDPI41threelinetable">
    <w:name w:val="MDPI_4.1_three_line_table"/>
    <w:basedOn w:val="TableNormal"/>
    <w:uiPriority w:val="99"/>
    <w:rsid w:val="00D6148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D61486"/>
    <w:rPr>
      <w:color w:val="0000FF"/>
      <w:u w:val="single"/>
    </w:rPr>
  </w:style>
  <w:style w:type="character" w:styleId="UnresolvedMention">
    <w:name w:val="Unresolved Mention"/>
    <w:uiPriority w:val="99"/>
    <w:semiHidden/>
    <w:unhideWhenUsed/>
    <w:rsid w:val="00393997"/>
    <w:rPr>
      <w:color w:val="605E5C"/>
      <w:shd w:val="clear" w:color="auto" w:fill="E1DFDD"/>
    </w:rPr>
  </w:style>
  <w:style w:type="table" w:styleId="PlainTable4">
    <w:name w:val="Plain Table 4"/>
    <w:basedOn w:val="TableNormal"/>
    <w:uiPriority w:val="44"/>
    <w:rsid w:val="00C169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D6148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D6148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6148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D6148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D6148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6148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C55D5D"/>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D6148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6148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D6148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D6148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D6148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6148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6148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D6148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D6148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6148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6148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D6148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D6148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6148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D61486"/>
  </w:style>
  <w:style w:type="paragraph" w:styleId="Bibliography">
    <w:name w:val="Bibliography"/>
    <w:basedOn w:val="Normal"/>
    <w:next w:val="Normal"/>
    <w:uiPriority w:val="37"/>
    <w:semiHidden/>
    <w:unhideWhenUsed/>
    <w:rsid w:val="00D61486"/>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D6148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D61486"/>
    <w:rPr>
      <w:rFonts w:ascii="Palatino Linotype" w:hAnsi="Palatino Linotype"/>
      <w:color w:val="000000"/>
      <w:sz w:val="24"/>
      <w:lang w:eastAsia="de-DE"/>
    </w:rPr>
  </w:style>
  <w:style w:type="character" w:styleId="CommentReference">
    <w:name w:val="annotation reference"/>
    <w:rsid w:val="00D61486"/>
    <w:rPr>
      <w:sz w:val="21"/>
      <w:szCs w:val="21"/>
    </w:rPr>
  </w:style>
  <w:style w:type="paragraph" w:styleId="CommentText">
    <w:name w:val="annotation text"/>
    <w:basedOn w:val="Normal"/>
    <w:link w:val="CommentTextChar"/>
    <w:uiPriority w:val="99"/>
    <w:rsid w:val="00D61486"/>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D61486"/>
    <w:rPr>
      <w:rFonts w:ascii="Palatino Linotype" w:hAnsi="Palatino Linotype"/>
      <w:noProof/>
      <w:color w:val="000000"/>
    </w:rPr>
  </w:style>
  <w:style w:type="paragraph" w:styleId="CommentSubject">
    <w:name w:val="annotation subject"/>
    <w:basedOn w:val="CommentText"/>
    <w:next w:val="CommentText"/>
    <w:link w:val="CommentSubjectChar"/>
    <w:rsid w:val="00D61486"/>
    <w:rPr>
      <w:b/>
      <w:bCs/>
    </w:rPr>
  </w:style>
  <w:style w:type="character" w:customStyle="1" w:styleId="CommentSubjectChar">
    <w:name w:val="Comment Subject Char"/>
    <w:link w:val="CommentSubject"/>
    <w:rsid w:val="00D61486"/>
    <w:rPr>
      <w:rFonts w:ascii="Palatino Linotype" w:hAnsi="Palatino Linotype"/>
      <w:b/>
      <w:bCs/>
      <w:noProof/>
      <w:color w:val="000000"/>
    </w:rPr>
  </w:style>
  <w:style w:type="character" w:styleId="EndnoteReference">
    <w:name w:val="endnote reference"/>
    <w:rsid w:val="00D61486"/>
    <w:rPr>
      <w:vertAlign w:val="superscript"/>
    </w:rPr>
  </w:style>
  <w:style w:type="paragraph" w:styleId="EndnoteText">
    <w:name w:val="endnote text"/>
    <w:basedOn w:val="Normal"/>
    <w:link w:val="EndnoteTextChar"/>
    <w:semiHidden/>
    <w:unhideWhenUsed/>
    <w:rsid w:val="00D61486"/>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D61486"/>
    <w:rPr>
      <w:rFonts w:ascii="Palatino Linotype" w:hAnsi="Palatino Linotype"/>
      <w:noProof/>
      <w:color w:val="000000"/>
    </w:rPr>
  </w:style>
  <w:style w:type="character" w:styleId="FollowedHyperlink">
    <w:name w:val="FollowedHyperlink"/>
    <w:rsid w:val="00D61486"/>
    <w:rPr>
      <w:color w:val="954F72"/>
      <w:u w:val="single"/>
    </w:rPr>
  </w:style>
  <w:style w:type="paragraph" w:styleId="FootnoteText">
    <w:name w:val="footnote text"/>
    <w:basedOn w:val="Normal"/>
    <w:link w:val="FootnoteTextChar"/>
    <w:semiHidden/>
    <w:unhideWhenUsed/>
    <w:rsid w:val="00D61486"/>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D61486"/>
    <w:rPr>
      <w:rFonts w:ascii="Palatino Linotype" w:hAnsi="Palatino Linotype"/>
      <w:noProof/>
      <w:color w:val="000000"/>
    </w:rPr>
  </w:style>
  <w:style w:type="paragraph" w:styleId="NormalWeb">
    <w:name w:val="Normal (Web)"/>
    <w:basedOn w:val="Normal"/>
    <w:link w:val="NormalWebChar"/>
    <w:uiPriority w:val="99"/>
    <w:rsid w:val="00D61486"/>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D61486"/>
    <w:rPr>
      <w:rFonts w:ascii="Times New Roman" w:hAnsi="Times New Roman"/>
    </w:rPr>
  </w:style>
  <w:style w:type="character" w:styleId="PageNumber">
    <w:name w:val="page number"/>
    <w:rsid w:val="00D61486"/>
  </w:style>
  <w:style w:type="character" w:styleId="PlaceholderText">
    <w:name w:val="Placeholder Text"/>
    <w:uiPriority w:val="99"/>
    <w:semiHidden/>
    <w:rsid w:val="00D61486"/>
    <w:rPr>
      <w:color w:val="808080"/>
    </w:rPr>
  </w:style>
  <w:style w:type="paragraph" w:customStyle="1" w:styleId="MDPI71FootNotes">
    <w:name w:val="MDPI_7.1_FootNotes"/>
    <w:qFormat/>
    <w:rsid w:val="00A17254"/>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NormalWebChar">
    <w:name w:val="Normal (Web) Char"/>
    <w:basedOn w:val="DefaultParagraphFont"/>
    <w:link w:val="NormalWeb"/>
    <w:uiPriority w:val="99"/>
    <w:rsid w:val="00613E6C"/>
    <w:rPr>
      <w:rFonts w:ascii="Palatino Linotype" w:hAnsi="Palatino Linotype"/>
      <w:noProof/>
      <w:color w:val="000000"/>
      <w:szCs w:val="24"/>
    </w:rPr>
  </w:style>
  <w:style w:type="paragraph" w:customStyle="1" w:styleId="EndNoteBibliographyTitle">
    <w:name w:val="EndNote Bibliography Title"/>
    <w:basedOn w:val="Normal"/>
    <w:link w:val="EndNoteBibliographyTitleChar"/>
    <w:rsid w:val="00781A5F"/>
    <w:pPr>
      <w:spacing w:line="260" w:lineRule="atLeast"/>
      <w:jc w:val="center"/>
    </w:pPr>
    <w:rPr>
      <w:rFonts w:ascii="Palatino Linotype" w:eastAsia="SimSun" w:hAnsi="Palatino Linotype"/>
      <w:noProof/>
      <w:color w:val="000000"/>
      <w:sz w:val="18"/>
      <w:szCs w:val="20"/>
      <w:lang w:eastAsia="zh-CN"/>
    </w:rPr>
  </w:style>
  <w:style w:type="character" w:customStyle="1" w:styleId="EndNoteBibliographyTitleChar">
    <w:name w:val="EndNote Bibliography Title Char"/>
    <w:basedOn w:val="DefaultParagraphFont"/>
    <w:link w:val="EndNoteBibliographyTitle"/>
    <w:rsid w:val="00781A5F"/>
    <w:rPr>
      <w:rFonts w:ascii="Palatino Linotype" w:hAnsi="Palatino Linotype"/>
      <w:noProof/>
      <w:color w:val="000000"/>
      <w:sz w:val="18"/>
    </w:rPr>
  </w:style>
  <w:style w:type="paragraph" w:customStyle="1" w:styleId="EndNoteBibliography">
    <w:name w:val="EndNote Bibliography"/>
    <w:basedOn w:val="Normal"/>
    <w:link w:val="EndNoteBibliographyChar"/>
    <w:rsid w:val="00781A5F"/>
    <w:pPr>
      <w:spacing w:line="240" w:lineRule="atLeast"/>
      <w:jc w:val="both"/>
    </w:pPr>
    <w:rPr>
      <w:rFonts w:ascii="Palatino Linotype" w:eastAsia="SimSun" w:hAnsi="Palatino Linotype"/>
      <w:noProof/>
      <w:color w:val="000000"/>
      <w:sz w:val="18"/>
      <w:szCs w:val="20"/>
      <w:lang w:eastAsia="zh-CN"/>
    </w:rPr>
  </w:style>
  <w:style w:type="character" w:customStyle="1" w:styleId="EndNoteBibliographyChar">
    <w:name w:val="EndNote Bibliography Char"/>
    <w:basedOn w:val="DefaultParagraphFont"/>
    <w:link w:val="EndNoteBibliography"/>
    <w:rsid w:val="00781A5F"/>
    <w:rPr>
      <w:rFonts w:ascii="Palatino Linotype" w:hAnsi="Palatino Linotype"/>
      <w:noProof/>
      <w:color w:val="000000"/>
      <w:sz w:val="18"/>
    </w:rPr>
  </w:style>
  <w:style w:type="paragraph" w:styleId="HTMLPreformatted">
    <w:name w:val="HTML Preformatted"/>
    <w:basedOn w:val="Normal"/>
    <w:link w:val="HTMLPreformattedChar"/>
    <w:uiPriority w:val="99"/>
    <w:unhideWhenUsed/>
    <w:rsid w:val="0064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47A4A"/>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7368699">
      <w:bodyDiv w:val="1"/>
      <w:marLeft w:val="0"/>
      <w:marRight w:val="0"/>
      <w:marTop w:val="0"/>
      <w:marBottom w:val="0"/>
      <w:divBdr>
        <w:top w:val="none" w:sz="0" w:space="0" w:color="auto"/>
        <w:left w:val="none" w:sz="0" w:space="0" w:color="auto"/>
        <w:bottom w:val="none" w:sz="0" w:space="0" w:color="auto"/>
        <w:right w:val="none" w:sz="0" w:space="0" w:color="auto"/>
      </w:divBdr>
    </w:div>
    <w:div w:id="1182666940">
      <w:bodyDiv w:val="1"/>
      <w:marLeft w:val="0"/>
      <w:marRight w:val="0"/>
      <w:marTop w:val="0"/>
      <w:marBottom w:val="0"/>
      <w:divBdr>
        <w:top w:val="none" w:sz="0" w:space="0" w:color="auto"/>
        <w:left w:val="none" w:sz="0" w:space="0" w:color="auto"/>
        <w:bottom w:val="none" w:sz="0" w:space="0" w:color="auto"/>
        <w:right w:val="none" w:sz="0" w:space="0" w:color="auto"/>
      </w:divBdr>
    </w:div>
    <w:div w:id="1367557001">
      <w:bodyDiv w:val="1"/>
      <w:marLeft w:val="0"/>
      <w:marRight w:val="0"/>
      <w:marTop w:val="0"/>
      <w:marBottom w:val="0"/>
      <w:divBdr>
        <w:top w:val="none" w:sz="0" w:space="0" w:color="auto"/>
        <w:left w:val="none" w:sz="0" w:space="0" w:color="auto"/>
        <w:bottom w:val="none" w:sz="0" w:space="0" w:color="auto"/>
        <w:right w:val="none" w:sz="0" w:space="0" w:color="auto"/>
      </w:divBdr>
    </w:div>
    <w:div w:id="2098207102">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d@nascoad.co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101/2021.05.03.21256520" TargetMode="External"/><Relationship Id="rId7" Type="http://schemas.openxmlformats.org/officeDocument/2006/relationships/endnotes" Target="endnotes.xml"/><Relationship Id="rId12" Type="http://schemas.openxmlformats.org/officeDocument/2006/relationships/hyperlink" Target="https://www.biologicscorp.com/tools/GCContent/" TargetMode="External"/><Relationship Id="rId17" Type="http://schemas.openxmlformats.org/officeDocument/2006/relationships/image" Target="media/image3.png"/><Relationship Id="rId25" Type="http://schemas.openxmlformats.org/officeDocument/2006/relationships/hyperlink" Target="https://doi.org/10.12688/f1000research.54306.2"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nebiocalculator.neb.co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rological.org/t/assemblies-of-putative-sars-cov2-spike-encoding-mrna-sequences-for-vaccines-bnt-162b2-and-mrna-1273/663" TargetMode="External"/><Relationship Id="rId24" Type="http://schemas.openxmlformats.org/officeDocument/2006/relationships/hyperlink" Target="https://www.ema.europa.eu/en/documents/assessment-report/comirnaty-epar-public-assessment-report_en.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na.tbi.univie.ac.at/cgi-bin/RNAWebSuite/RNAfold.cgi" TargetMode="External"/><Relationship Id="rId23" Type="http://schemas.openxmlformats.org/officeDocument/2006/relationships/hyperlink" Target="https://osf.io/f7txy/" TargetMode="External"/><Relationship Id="rId28" Type="http://schemas.openxmlformats.org/officeDocument/2006/relationships/footer" Target="footer1.xml"/><Relationship Id="rId10" Type="http://schemas.openxmlformats.org/officeDocument/2006/relationships/hyperlink" Target="mailto:kevin.mckernan@medicinalgenomics.com"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eteramccullough@gmail.com" TargetMode="External"/><Relationship Id="rId14" Type="http://schemas.openxmlformats.org/officeDocument/2006/relationships/hyperlink" Target="https://www.biologicscorp.com/tools/GCContent/" TargetMode="External"/><Relationship Id="rId22" Type="http://schemas.openxmlformats.org/officeDocument/2006/relationships/hyperlink" Target="https://doi.org/10.1101/2021.06.25.449905" TargetMode="External"/><Relationship Id="rId27" Type="http://schemas.openxmlformats.org/officeDocument/2006/relationships/header" Target="header2.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vinmc/Downloads/gen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2256F-85E3-1244-8C1A-AEDA7974F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genes-template.dot</Template>
  <TotalTime>0</TotalTime>
  <Pages>17</Pages>
  <Words>17795</Words>
  <Characters>101433</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118991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Kevin McKernan</dc:creator>
  <cp:keywords/>
  <dc:description/>
  <cp:lastModifiedBy>Kevin McKernan</cp:lastModifiedBy>
  <cp:revision>2</cp:revision>
  <cp:lastPrinted>2022-01-06T19:17:00Z</cp:lastPrinted>
  <dcterms:created xsi:type="dcterms:W3CDTF">2022-01-31T03:37:00Z</dcterms:created>
  <dcterms:modified xsi:type="dcterms:W3CDTF">2022-01-31T03:37:00Z</dcterms:modified>
</cp:coreProperties>
</file>